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C0565" w14:textId="621566AA" w:rsidR="00E15B03" w:rsidRDefault="00D67596" w:rsidP="00FC25BF">
      <w:pPr>
        <w:pStyle w:val="Title"/>
      </w:pPr>
      <w:r>
        <w:rPr>
          <w:noProof/>
        </w:rPr>
        <w:drawing>
          <wp:inline distT="0" distB="0" distL="0" distR="0" wp14:anchorId="104D546C" wp14:editId="1A8E29D3">
            <wp:extent cx="4560277" cy="1232477"/>
            <wp:effectExtent l="0" t="0" r="0" b="0"/>
            <wp:docPr id="1" name="Picture 1" descr="ACLogo_2017_National_AllCampus_RGB_GREEN-Locked-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Logo_2017_National_AllCampus_RGB_GREEN-Locked-Horizontal.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3300" cy="1235997"/>
                    </a:xfrm>
                    <a:prstGeom prst="rect">
                      <a:avLst/>
                    </a:prstGeom>
                    <a:noFill/>
                    <a:ln>
                      <a:noFill/>
                    </a:ln>
                  </pic:spPr>
                </pic:pic>
              </a:graphicData>
            </a:graphic>
          </wp:inline>
        </w:drawing>
      </w:r>
    </w:p>
    <w:p w14:paraId="62B75CCB" w14:textId="4B655872" w:rsidR="00CA3C10" w:rsidRPr="00FC25BF" w:rsidRDefault="001E18D9" w:rsidP="00FC25BF">
      <w:pPr>
        <w:pStyle w:val="Title"/>
      </w:pPr>
      <w:r w:rsidRPr="00FC25BF">
        <w:t>WEEKLY SCHEDULE</w:t>
      </w:r>
      <w:r w:rsidR="00BC1354" w:rsidRPr="00FC25BF">
        <w:t xml:space="preserve"> </w:t>
      </w:r>
      <w:r w:rsidR="0064579F">
        <w:t>WINTER</w:t>
      </w:r>
      <w:r w:rsidR="00A84557">
        <w:t xml:space="preserve"> 202</w:t>
      </w:r>
      <w:r w:rsidR="0064579F">
        <w:t>6</w:t>
      </w:r>
    </w:p>
    <w:p w14:paraId="605FF44B" w14:textId="77777777" w:rsidR="00AB259E" w:rsidRDefault="00AB259E" w:rsidP="005758B3">
      <w:pPr>
        <w:pStyle w:val="Heading1"/>
      </w:pPr>
    </w:p>
    <w:p w14:paraId="5D0A557A" w14:textId="12562D75" w:rsidR="60D279BE" w:rsidRDefault="60D279BE" w:rsidP="72882C4B">
      <w:pPr>
        <w:pStyle w:val="Heading1"/>
      </w:pPr>
      <w:r>
        <w:t>CST8508 – Machine Vision</w:t>
      </w:r>
    </w:p>
    <w:p w14:paraId="2A475875" w14:textId="136D6EA4" w:rsidR="0079193D" w:rsidRDefault="00F8761A" w:rsidP="72882C4B">
      <w:pPr>
        <w:pStyle w:val="Heading1"/>
        <w:rPr>
          <w:rFonts w:eastAsia="Arial" w:cs="Arial"/>
          <w:bCs/>
          <w:szCs w:val="28"/>
        </w:rPr>
      </w:pPr>
      <w:r>
        <w:t xml:space="preserve">Section </w:t>
      </w:r>
      <w:r w:rsidR="66FA1062">
        <w:t>100</w:t>
      </w:r>
      <w:r>
        <w:t xml:space="preserve"> – </w:t>
      </w:r>
      <w:r w:rsidR="5F6CAAFB">
        <w:t>Hybrid</w:t>
      </w:r>
    </w:p>
    <w:p w14:paraId="490A9C12" w14:textId="6B26042A" w:rsidR="0079193D" w:rsidRDefault="1FEAD82D" w:rsidP="72882C4B">
      <w:pPr>
        <w:pStyle w:val="Heading1"/>
        <w:rPr>
          <w:rFonts w:eastAsia="Arial" w:cs="Arial"/>
          <w:bCs/>
          <w:szCs w:val="28"/>
        </w:rPr>
      </w:pPr>
      <w:r w:rsidRPr="72882C4B">
        <w:rPr>
          <w:rFonts w:eastAsia="Arial" w:cs="Arial"/>
          <w:bCs/>
          <w:szCs w:val="28"/>
        </w:rPr>
        <w:t xml:space="preserve">Artificial Intelligence Software Development Level 2 </w:t>
      </w:r>
    </w:p>
    <w:p w14:paraId="37E4E10C" w14:textId="77777777" w:rsidR="008A695D" w:rsidRPr="008A695D" w:rsidRDefault="008A695D" w:rsidP="008A695D"/>
    <w:p w14:paraId="571D6074" w14:textId="54B0FCB1" w:rsidR="0079193D" w:rsidRDefault="0079193D" w:rsidP="72882C4B">
      <w:pPr>
        <w:pStyle w:val="Heading2"/>
      </w:pPr>
      <w:r w:rsidRPr="72882C4B">
        <w:rPr>
          <w:b/>
          <w:bCs/>
        </w:rPr>
        <w:t>Professor’s Name:</w:t>
      </w:r>
      <w:r>
        <w:t xml:space="preserve"> </w:t>
      </w:r>
      <w:r w:rsidR="6A3A7CB9">
        <w:t>Stephin Rachel Thoma</w:t>
      </w:r>
      <w:r w:rsidR="007033FE">
        <w:t>s</w:t>
      </w:r>
    </w:p>
    <w:p w14:paraId="5BF2E30A" w14:textId="5ED8968D" w:rsidR="00D41883" w:rsidRDefault="0079193D" w:rsidP="72882C4B">
      <w:pPr>
        <w:pStyle w:val="Heading2"/>
      </w:pPr>
      <w:r w:rsidRPr="72882C4B">
        <w:rPr>
          <w:b/>
          <w:bCs/>
        </w:rPr>
        <w:t>Contact:</w:t>
      </w:r>
      <w:r>
        <w:t xml:space="preserve"> </w:t>
      </w:r>
      <w:r w:rsidR="151E56A7">
        <w:t>thomass</w:t>
      </w:r>
      <w:hyperlink r:id="rId12">
        <w:r w:rsidR="000133ED" w:rsidRPr="72882C4B">
          <w:rPr>
            <w:rStyle w:val="Heading2Char"/>
          </w:rPr>
          <w:t>@algonquincollege.com</w:t>
        </w:r>
      </w:hyperlink>
    </w:p>
    <w:p w14:paraId="0C5D9FCA" w14:textId="4F3FD3D0" w:rsidR="72882C4B" w:rsidRDefault="72882C4B" w:rsidP="72882C4B"/>
    <w:p w14:paraId="74433C2E" w14:textId="31D4849E" w:rsidR="00D41883" w:rsidRDefault="00D41883" w:rsidP="00D41883">
      <w:pPr>
        <w:pStyle w:val="Heading1"/>
      </w:pPr>
      <w:r>
        <w:t>Table of Contents</w:t>
      </w:r>
    </w:p>
    <w:p w14:paraId="067A6A73" w14:textId="7A97D4AD" w:rsidR="00D41883" w:rsidRDefault="00D41883" w:rsidP="00D41883">
      <w:pPr>
        <w:pStyle w:val="ListParagraph"/>
        <w:numPr>
          <w:ilvl w:val="0"/>
          <w:numId w:val="2"/>
        </w:numPr>
      </w:pPr>
      <w:hyperlink w:anchor="_Learning_Resources" w:history="1">
        <w:r w:rsidRPr="00D41883">
          <w:rPr>
            <w:rStyle w:val="Hyperlink"/>
          </w:rPr>
          <w:t>Learning Resources</w:t>
        </w:r>
      </w:hyperlink>
    </w:p>
    <w:p w14:paraId="418603B4" w14:textId="0AE8A26B" w:rsidR="00D41883" w:rsidRDefault="00D41883" w:rsidP="00D41883">
      <w:pPr>
        <w:pStyle w:val="ListParagraph"/>
        <w:numPr>
          <w:ilvl w:val="0"/>
          <w:numId w:val="2"/>
        </w:numPr>
      </w:pPr>
      <w:hyperlink w:anchor="_Evaluation_Breakdown" w:history="1">
        <w:r w:rsidRPr="00D41883">
          <w:rPr>
            <w:rStyle w:val="Hyperlink"/>
          </w:rPr>
          <w:t>Evaluation Breakdown</w:t>
        </w:r>
      </w:hyperlink>
    </w:p>
    <w:p w14:paraId="5994F6D0" w14:textId="7728D683" w:rsidR="00D41883" w:rsidRDefault="00D41883" w:rsidP="00D41883">
      <w:pPr>
        <w:pStyle w:val="ListParagraph"/>
        <w:numPr>
          <w:ilvl w:val="0"/>
          <w:numId w:val="2"/>
        </w:numPr>
      </w:pPr>
      <w:hyperlink w:anchor="_Learning_Schedule" w:history="1">
        <w:r w:rsidRPr="00D41883">
          <w:rPr>
            <w:rStyle w:val="Hyperlink"/>
          </w:rPr>
          <w:t>Learning Schedule</w:t>
        </w:r>
      </w:hyperlink>
    </w:p>
    <w:p w14:paraId="76C1AF0D" w14:textId="20128BEE" w:rsidR="00D41883" w:rsidRDefault="00D41883" w:rsidP="00D41883">
      <w:pPr>
        <w:pStyle w:val="ListParagraph"/>
        <w:numPr>
          <w:ilvl w:val="0"/>
          <w:numId w:val="2"/>
        </w:numPr>
      </w:pPr>
      <w:hyperlink w:anchor="_Statement_on_Generative" w:history="1">
        <w:r w:rsidRPr="00D41883">
          <w:rPr>
            <w:rStyle w:val="Hyperlink"/>
          </w:rPr>
          <w:t>Statement on Generative Artificial Intelligence</w:t>
        </w:r>
      </w:hyperlink>
    </w:p>
    <w:p w14:paraId="26987018" w14:textId="52638F69" w:rsidR="0079193D" w:rsidRDefault="00D41883" w:rsidP="00047FE3">
      <w:pPr>
        <w:pStyle w:val="ListParagraph"/>
        <w:numPr>
          <w:ilvl w:val="0"/>
          <w:numId w:val="2"/>
        </w:numPr>
      </w:pPr>
      <w:hyperlink w:anchor="_Other_Important_Information" w:history="1">
        <w:r w:rsidRPr="00D41883">
          <w:rPr>
            <w:rStyle w:val="Hyperlink"/>
          </w:rPr>
          <w:t>Other Important Information</w:t>
        </w:r>
      </w:hyperlink>
    </w:p>
    <w:p w14:paraId="164859FC" w14:textId="77777777" w:rsidR="00D41883" w:rsidRDefault="00D41883" w:rsidP="00D41883">
      <w:pPr>
        <w:pStyle w:val="ListParagraph"/>
      </w:pPr>
    </w:p>
    <w:p w14:paraId="73894E0A" w14:textId="42323802" w:rsidR="72882C4B" w:rsidRDefault="00970D4C" w:rsidP="00E414A3">
      <w:pPr>
        <w:pStyle w:val="Heading1"/>
      </w:pPr>
      <w:bookmarkStart w:id="0" w:name="_Learning_Resources"/>
      <w:bookmarkEnd w:id="0"/>
      <w:r>
        <w:t>Learning Resources</w:t>
      </w:r>
    </w:p>
    <w:p w14:paraId="108F063B" w14:textId="77777777" w:rsidR="008A695D" w:rsidRPr="008A695D" w:rsidRDefault="008A695D" w:rsidP="008A695D"/>
    <w:p w14:paraId="046C8A7E" w14:textId="1A5B5C51" w:rsidR="00F8761A" w:rsidRDefault="002C4B49" w:rsidP="72882C4B">
      <w:pPr>
        <w:rPr>
          <w:b/>
          <w:bCs/>
        </w:rPr>
      </w:pPr>
      <w:r w:rsidRPr="72882C4B">
        <w:rPr>
          <w:b/>
          <w:bCs/>
        </w:rPr>
        <w:t>R</w:t>
      </w:r>
      <w:r w:rsidR="753F78B2" w:rsidRPr="72882C4B">
        <w:rPr>
          <w:b/>
          <w:bCs/>
        </w:rPr>
        <w:t xml:space="preserve">ecommended </w:t>
      </w:r>
      <w:r w:rsidRPr="72882C4B">
        <w:rPr>
          <w:b/>
          <w:bCs/>
        </w:rPr>
        <w:t>Resources</w:t>
      </w:r>
      <w:r w:rsidR="00F8761A">
        <w:tab/>
      </w:r>
      <w:r w:rsidR="00F8761A">
        <w:tab/>
      </w:r>
      <w:r w:rsidR="00F8761A">
        <w:tab/>
      </w:r>
      <w:r w:rsidR="00F8761A">
        <w:tab/>
      </w:r>
      <w:r w:rsidR="00F8761A">
        <w:tab/>
      </w:r>
      <w:r w:rsidR="00F8761A">
        <w:tab/>
      </w:r>
      <w:r w:rsidR="00F8761A">
        <w:tab/>
      </w:r>
    </w:p>
    <w:p w14:paraId="0A03180A" w14:textId="3D87545E" w:rsidR="00F8761A" w:rsidRDefault="107070FC" w:rsidP="72882C4B">
      <w:pPr>
        <w:rPr>
          <w:rFonts w:ascii="ArialMT" w:eastAsia="ArialMT" w:hAnsi="ArialMT" w:cs="ArialMT"/>
          <w:color w:val="0563C1"/>
          <w:szCs w:val="24"/>
        </w:rPr>
      </w:pPr>
      <w:r w:rsidRPr="72882C4B">
        <w:rPr>
          <w:rFonts w:ascii="ArialMT" w:eastAsia="ArialMT" w:hAnsi="ArialMT" w:cs="ArialMT"/>
          <w:szCs w:val="24"/>
        </w:rPr>
        <w:t>OpenCV Cookbook</w:t>
      </w:r>
      <w:r w:rsidR="41B362E9" w:rsidRPr="72882C4B">
        <w:rPr>
          <w:rFonts w:ascii="ArialMT" w:eastAsia="ArialMT" w:hAnsi="ArialMT" w:cs="ArialMT"/>
          <w:szCs w:val="24"/>
        </w:rPr>
        <w:t xml:space="preserve"> -</w:t>
      </w:r>
      <w:r w:rsidRPr="72882C4B">
        <w:rPr>
          <w:rFonts w:ascii="ArialMT" w:eastAsia="ArialMT" w:hAnsi="ArialMT" w:cs="ArialMT"/>
          <w:szCs w:val="24"/>
        </w:rPr>
        <w:t xml:space="preserve"> </w:t>
      </w:r>
      <w:hyperlink r:id="rId13" w:history="1">
        <w:r w:rsidR="005909A3" w:rsidRPr="005909A3">
          <w:rPr>
            <w:rStyle w:val="Hyperlink"/>
          </w:rPr>
          <w:t>https://github.com/PacktPublishing/OpenCV-4-Computer-Vision-Application-Programming-Cookbook-Fourth-Edition</w:t>
        </w:r>
      </w:hyperlink>
      <w:r w:rsidRPr="72882C4B">
        <w:rPr>
          <w:rFonts w:ascii="ArialMT" w:eastAsia="ArialMT" w:hAnsi="ArialMT" w:cs="ArialMT"/>
          <w:color w:val="0563C1"/>
          <w:szCs w:val="24"/>
        </w:rPr>
        <w:t xml:space="preserve"> </w:t>
      </w:r>
    </w:p>
    <w:p w14:paraId="57C28E5D" w14:textId="77777777" w:rsidR="008A695D" w:rsidRDefault="008A695D" w:rsidP="72882C4B">
      <w:pPr>
        <w:rPr>
          <w:rFonts w:eastAsia="Arial" w:cs="Arial"/>
          <w:szCs w:val="24"/>
        </w:rPr>
      </w:pPr>
    </w:p>
    <w:p w14:paraId="6BDD8B2A" w14:textId="77777777" w:rsidR="002C4B49" w:rsidRPr="005A4CE9" w:rsidRDefault="002C4B49" w:rsidP="00F9523F">
      <w:pPr>
        <w:rPr>
          <w:b/>
          <w:bCs/>
        </w:rPr>
      </w:pPr>
      <w:r w:rsidRPr="72882C4B">
        <w:rPr>
          <w:b/>
          <w:bCs/>
        </w:rPr>
        <w:t>Additional Reference and Supporting Resources:</w:t>
      </w:r>
    </w:p>
    <w:p w14:paraId="42D40E33" w14:textId="31417CDD" w:rsidR="002C4B49" w:rsidRDefault="3CA735A4" w:rsidP="00F9523F">
      <w:r>
        <w:t xml:space="preserve">OpenCV official website - </w:t>
      </w:r>
      <w:hyperlink r:id="rId14">
        <w:r w:rsidRPr="72882C4B">
          <w:rPr>
            <w:rStyle w:val="Hyperlink"/>
          </w:rPr>
          <w:t>https://opencv.org/</w:t>
        </w:r>
      </w:hyperlink>
    </w:p>
    <w:p w14:paraId="431ACB3E" w14:textId="1116B5B5" w:rsidR="72882C4B" w:rsidRDefault="72882C4B"/>
    <w:p w14:paraId="5AA1CFDE" w14:textId="26F57EB4" w:rsidR="72882C4B" w:rsidRDefault="005758B3" w:rsidP="00E414A3">
      <w:pPr>
        <w:pStyle w:val="Heading1"/>
      </w:pPr>
      <w:bookmarkStart w:id="1" w:name="_Evaluation_Breakdown"/>
      <w:bookmarkEnd w:id="1"/>
      <w:r>
        <w:t>Evaluation Breakdown</w:t>
      </w:r>
    </w:p>
    <w:p w14:paraId="7F1D40C9" w14:textId="15D75B6C" w:rsidR="27CB2FFC" w:rsidRDefault="27CB2FFC" w:rsidP="72882C4B">
      <w:r>
        <w:t>Due dates are subject to change with notification in Brightspace.</w:t>
      </w:r>
    </w:p>
    <w:tbl>
      <w:tblPr>
        <w:tblStyle w:val="TableGrid"/>
        <w:tblW w:w="9980" w:type="dxa"/>
        <w:tblLook w:val="04A0" w:firstRow="1" w:lastRow="0" w:firstColumn="1" w:lastColumn="0" w:noHBand="0" w:noVBand="1"/>
        <w:tblCaption w:val="Evaluation Breakdown"/>
        <w:tblDescription w:val="Table 1: Assessments, due dates, weighted value, and relationship to course learning requirements (CLR)"/>
      </w:tblPr>
      <w:tblGrid>
        <w:gridCol w:w="4055"/>
        <w:gridCol w:w="3842"/>
        <w:gridCol w:w="932"/>
        <w:gridCol w:w="1151"/>
      </w:tblGrid>
      <w:tr w:rsidR="005758B3" w14:paraId="3DB0683D" w14:textId="77777777" w:rsidTr="00B84F52">
        <w:trPr>
          <w:cantSplit/>
          <w:tblHeader/>
        </w:trPr>
        <w:tc>
          <w:tcPr>
            <w:tcW w:w="4055" w:type="dxa"/>
            <w:shd w:val="clear" w:color="auto" w:fill="A6C8BC"/>
            <w:vAlign w:val="center"/>
          </w:tcPr>
          <w:p w14:paraId="790CD398" w14:textId="77777777" w:rsidR="005758B3" w:rsidRDefault="005758B3" w:rsidP="00765B14">
            <w:r w:rsidRPr="00F9523F">
              <w:t>Assessment</w:t>
            </w:r>
          </w:p>
        </w:tc>
        <w:tc>
          <w:tcPr>
            <w:tcW w:w="3842" w:type="dxa"/>
            <w:shd w:val="clear" w:color="auto" w:fill="A6C8BC"/>
          </w:tcPr>
          <w:p w14:paraId="7C1E784F" w14:textId="77777777" w:rsidR="005758B3" w:rsidRDefault="005758B3" w:rsidP="00765B14">
            <w:r w:rsidRPr="00F9523F">
              <w:t>Due Date</w:t>
            </w:r>
            <w:r w:rsidR="00C00E86">
              <w:t xml:space="preserve"> and Time</w:t>
            </w:r>
          </w:p>
        </w:tc>
        <w:tc>
          <w:tcPr>
            <w:tcW w:w="932" w:type="dxa"/>
            <w:shd w:val="clear" w:color="auto" w:fill="A6C8BC"/>
          </w:tcPr>
          <w:p w14:paraId="37FA65E9" w14:textId="77777777" w:rsidR="005758B3" w:rsidRDefault="005758B3" w:rsidP="00765B14">
            <w:r w:rsidRPr="00F9523F">
              <w:t>Value</w:t>
            </w:r>
          </w:p>
        </w:tc>
        <w:tc>
          <w:tcPr>
            <w:tcW w:w="1151" w:type="dxa"/>
            <w:shd w:val="clear" w:color="auto" w:fill="A6C8BC"/>
          </w:tcPr>
          <w:p w14:paraId="1C247530" w14:textId="77777777" w:rsidR="005758B3" w:rsidRDefault="005758B3" w:rsidP="00765B14">
            <w:r w:rsidRPr="00F9523F">
              <w:t>CLRs</w:t>
            </w:r>
          </w:p>
        </w:tc>
      </w:tr>
      <w:tr w:rsidR="00996A3D" w14:paraId="105F1906" w14:textId="77777777" w:rsidTr="00B84F52">
        <w:trPr>
          <w:cantSplit/>
          <w:tblHeader/>
        </w:trPr>
        <w:tc>
          <w:tcPr>
            <w:tcW w:w="4055" w:type="dxa"/>
            <w:shd w:val="clear" w:color="auto" w:fill="A6C8BC"/>
            <w:vAlign w:val="center"/>
          </w:tcPr>
          <w:p w14:paraId="0BBAECE2" w14:textId="77777777" w:rsidR="00996A3D" w:rsidRPr="00F9523F" w:rsidRDefault="00996A3D" w:rsidP="00765B14"/>
        </w:tc>
        <w:tc>
          <w:tcPr>
            <w:tcW w:w="3842" w:type="dxa"/>
            <w:shd w:val="clear" w:color="auto" w:fill="A6C8BC"/>
          </w:tcPr>
          <w:p w14:paraId="1D1E511A" w14:textId="77777777" w:rsidR="00996A3D" w:rsidRPr="00F9523F" w:rsidRDefault="00996A3D" w:rsidP="00765B14"/>
        </w:tc>
        <w:tc>
          <w:tcPr>
            <w:tcW w:w="932" w:type="dxa"/>
            <w:shd w:val="clear" w:color="auto" w:fill="A6C8BC"/>
          </w:tcPr>
          <w:p w14:paraId="2F1A125C" w14:textId="77777777" w:rsidR="00996A3D" w:rsidRPr="00F9523F" w:rsidRDefault="00996A3D" w:rsidP="00765B14"/>
        </w:tc>
        <w:tc>
          <w:tcPr>
            <w:tcW w:w="1151" w:type="dxa"/>
            <w:shd w:val="clear" w:color="auto" w:fill="A6C8BC"/>
          </w:tcPr>
          <w:p w14:paraId="163F2AF1" w14:textId="77777777" w:rsidR="00996A3D" w:rsidRPr="00F9523F" w:rsidRDefault="00996A3D" w:rsidP="00765B14"/>
        </w:tc>
      </w:tr>
      <w:tr w:rsidR="00F8761A" w14:paraId="1F1926DB" w14:textId="77777777" w:rsidTr="00B84F52">
        <w:tc>
          <w:tcPr>
            <w:tcW w:w="4055" w:type="dxa"/>
          </w:tcPr>
          <w:p w14:paraId="2464694E" w14:textId="55D200C9" w:rsidR="00F8761A" w:rsidRPr="00F126C9" w:rsidRDefault="1DB4E462" w:rsidP="00765B14">
            <w:pPr>
              <w:rPr>
                <w:rFonts w:cs="Arial"/>
              </w:rPr>
            </w:pPr>
            <w:r w:rsidRPr="72882C4B">
              <w:rPr>
                <w:rFonts w:cs="Arial"/>
              </w:rPr>
              <w:t>Assignment 1:</w:t>
            </w:r>
          </w:p>
        </w:tc>
        <w:tc>
          <w:tcPr>
            <w:tcW w:w="3842" w:type="dxa"/>
          </w:tcPr>
          <w:p w14:paraId="3B288883" w14:textId="6C4554D0" w:rsidR="00F8761A" w:rsidRPr="00F126C9" w:rsidRDefault="007E04DB" w:rsidP="72882C4B">
            <w:pPr>
              <w:rPr>
                <w:rFonts w:cs="Arial"/>
              </w:rPr>
            </w:pPr>
            <w:r>
              <w:rPr>
                <w:rFonts w:cs="Arial"/>
              </w:rPr>
              <w:t>Feb</w:t>
            </w:r>
            <w:r w:rsidR="008A0C27">
              <w:rPr>
                <w:rFonts w:cs="Arial"/>
              </w:rPr>
              <w:t xml:space="preserve"> 2</w:t>
            </w:r>
            <w:r>
              <w:rPr>
                <w:rFonts w:cs="Arial"/>
              </w:rPr>
              <w:t>7</w:t>
            </w:r>
            <w:r w:rsidR="008A0C27">
              <w:rPr>
                <w:rFonts w:cs="Arial"/>
              </w:rPr>
              <w:t>th</w:t>
            </w:r>
            <w:r w:rsidR="005F1A9A">
              <w:rPr>
                <w:rFonts w:cs="Arial"/>
              </w:rPr>
              <w:t xml:space="preserve"> </w:t>
            </w:r>
            <w:r w:rsidR="1DB4E462" w:rsidRPr="72882C4B">
              <w:rPr>
                <w:rFonts w:cs="Arial"/>
              </w:rPr>
              <w:t>11:59pm</w:t>
            </w:r>
          </w:p>
        </w:tc>
        <w:tc>
          <w:tcPr>
            <w:tcW w:w="932" w:type="dxa"/>
          </w:tcPr>
          <w:p w14:paraId="1D09E5C1" w14:textId="0FC4AF66" w:rsidR="00F8761A" w:rsidRPr="00F126C9" w:rsidRDefault="00603EAE" w:rsidP="00765B14">
            <w:pPr>
              <w:rPr>
                <w:rFonts w:cs="Arial"/>
              </w:rPr>
            </w:pPr>
            <w:r>
              <w:rPr>
                <w:rFonts w:cs="Arial"/>
              </w:rPr>
              <w:t>10</w:t>
            </w:r>
            <w:r w:rsidR="1DB4E462" w:rsidRPr="72882C4B">
              <w:rPr>
                <w:rFonts w:cs="Arial"/>
              </w:rPr>
              <w:t>%</w:t>
            </w:r>
          </w:p>
        </w:tc>
        <w:tc>
          <w:tcPr>
            <w:tcW w:w="1151" w:type="dxa"/>
          </w:tcPr>
          <w:p w14:paraId="1FBFE0A0" w14:textId="4E193463" w:rsidR="00F8761A" w:rsidRPr="00F126C9" w:rsidRDefault="00B84F52" w:rsidP="00765B14">
            <w:pPr>
              <w:rPr>
                <w:rFonts w:cs="Arial"/>
              </w:rPr>
            </w:pPr>
            <w:r>
              <w:rPr>
                <w:rFonts w:cs="Arial"/>
              </w:rPr>
              <w:t>1</w:t>
            </w:r>
            <w:r w:rsidR="002A5035">
              <w:rPr>
                <w:rFonts w:cs="Arial"/>
              </w:rPr>
              <w:t>-</w:t>
            </w:r>
            <w:r>
              <w:rPr>
                <w:rFonts w:cs="Arial"/>
              </w:rPr>
              <w:t>3</w:t>
            </w:r>
          </w:p>
        </w:tc>
      </w:tr>
      <w:tr w:rsidR="00F8761A" w14:paraId="34D4B80C" w14:textId="77777777" w:rsidTr="00B84F52">
        <w:tc>
          <w:tcPr>
            <w:tcW w:w="4055" w:type="dxa"/>
          </w:tcPr>
          <w:p w14:paraId="22F45309" w14:textId="4397FBC8" w:rsidR="00F8761A" w:rsidRPr="00F126C9" w:rsidRDefault="1DB4E462" w:rsidP="00765B14">
            <w:pPr>
              <w:rPr>
                <w:rFonts w:cs="Arial"/>
              </w:rPr>
            </w:pPr>
            <w:r w:rsidRPr="72882C4B">
              <w:rPr>
                <w:rFonts w:cs="Arial"/>
              </w:rPr>
              <w:t>Assignment 2:</w:t>
            </w:r>
          </w:p>
        </w:tc>
        <w:tc>
          <w:tcPr>
            <w:tcW w:w="3842" w:type="dxa"/>
          </w:tcPr>
          <w:p w14:paraId="122251F2" w14:textId="3E0623B2" w:rsidR="00F8761A" w:rsidRPr="00F126C9" w:rsidRDefault="007E04DB" w:rsidP="72882C4B">
            <w:pPr>
              <w:rPr>
                <w:rFonts w:cs="Arial"/>
              </w:rPr>
            </w:pPr>
            <w:r>
              <w:rPr>
                <w:rFonts w:cs="Arial"/>
              </w:rPr>
              <w:t>Mar</w:t>
            </w:r>
            <w:r w:rsidR="159D3B04" w:rsidRPr="72882C4B">
              <w:rPr>
                <w:rFonts w:cs="Arial"/>
              </w:rPr>
              <w:t xml:space="preserve"> </w:t>
            </w:r>
            <w:r>
              <w:rPr>
                <w:rFonts w:cs="Arial"/>
              </w:rPr>
              <w:t>20th</w:t>
            </w:r>
            <w:r w:rsidR="159D3B04" w:rsidRPr="72882C4B">
              <w:rPr>
                <w:rFonts w:cs="Arial"/>
              </w:rPr>
              <w:t xml:space="preserve"> 11:59pm</w:t>
            </w:r>
          </w:p>
        </w:tc>
        <w:tc>
          <w:tcPr>
            <w:tcW w:w="932" w:type="dxa"/>
          </w:tcPr>
          <w:p w14:paraId="49AE63F1" w14:textId="6542A14F" w:rsidR="00F8761A" w:rsidRPr="00F126C9" w:rsidRDefault="159D3B04" w:rsidP="00765B14">
            <w:pPr>
              <w:rPr>
                <w:rFonts w:cs="Arial"/>
              </w:rPr>
            </w:pPr>
            <w:r w:rsidRPr="72882C4B">
              <w:rPr>
                <w:rFonts w:cs="Arial"/>
              </w:rPr>
              <w:t>1</w:t>
            </w:r>
            <w:r w:rsidR="00603EAE">
              <w:rPr>
                <w:rFonts w:cs="Arial"/>
              </w:rPr>
              <w:t>0</w:t>
            </w:r>
            <w:r w:rsidRPr="72882C4B">
              <w:rPr>
                <w:rFonts w:cs="Arial"/>
              </w:rPr>
              <w:t>%</w:t>
            </w:r>
          </w:p>
        </w:tc>
        <w:tc>
          <w:tcPr>
            <w:tcW w:w="1151" w:type="dxa"/>
          </w:tcPr>
          <w:p w14:paraId="423CE2C7" w14:textId="1C4548F1" w:rsidR="00F8761A" w:rsidRPr="00F126C9" w:rsidRDefault="00B84F52" w:rsidP="00765B14">
            <w:pPr>
              <w:rPr>
                <w:rFonts w:cs="Arial"/>
              </w:rPr>
            </w:pPr>
            <w:r>
              <w:rPr>
                <w:rFonts w:cs="Arial"/>
              </w:rPr>
              <w:t>3</w:t>
            </w:r>
            <w:r w:rsidR="002A5035">
              <w:rPr>
                <w:rFonts w:cs="Arial"/>
              </w:rPr>
              <w:t>-</w:t>
            </w:r>
            <w:r>
              <w:rPr>
                <w:rFonts w:cs="Arial"/>
              </w:rPr>
              <w:t>5</w:t>
            </w:r>
          </w:p>
        </w:tc>
      </w:tr>
      <w:tr w:rsidR="00603EAE" w14:paraId="076E3C1E" w14:textId="77777777" w:rsidTr="00B84F52">
        <w:tc>
          <w:tcPr>
            <w:tcW w:w="4055" w:type="dxa"/>
          </w:tcPr>
          <w:p w14:paraId="50B2331A" w14:textId="374A89E2" w:rsidR="00603EAE" w:rsidRPr="72882C4B" w:rsidRDefault="00603EAE" w:rsidP="00765B14">
            <w:pPr>
              <w:rPr>
                <w:rFonts w:cs="Arial"/>
              </w:rPr>
            </w:pPr>
            <w:r>
              <w:rPr>
                <w:rFonts w:cs="Arial"/>
              </w:rPr>
              <w:t xml:space="preserve">Midterm </w:t>
            </w:r>
            <w:r w:rsidR="000442B1">
              <w:rPr>
                <w:rFonts w:cs="Arial"/>
              </w:rPr>
              <w:t>Exam</w:t>
            </w:r>
          </w:p>
        </w:tc>
        <w:tc>
          <w:tcPr>
            <w:tcW w:w="3842" w:type="dxa"/>
          </w:tcPr>
          <w:p w14:paraId="5F5F3DD1" w14:textId="07CA8891" w:rsidR="00603EAE" w:rsidRPr="72882C4B" w:rsidRDefault="007E04DB" w:rsidP="72882C4B">
            <w:pPr>
              <w:rPr>
                <w:rFonts w:cs="Arial"/>
              </w:rPr>
            </w:pPr>
            <w:r>
              <w:rPr>
                <w:rFonts w:cs="Arial"/>
              </w:rPr>
              <w:t>Feb</w:t>
            </w:r>
            <w:r w:rsidR="00B56470">
              <w:rPr>
                <w:rFonts w:cs="Arial"/>
              </w:rPr>
              <w:t xml:space="preserve"> 1</w:t>
            </w:r>
            <w:r>
              <w:rPr>
                <w:rFonts w:cs="Arial"/>
              </w:rPr>
              <w:t>9</w:t>
            </w:r>
            <w:r w:rsidR="00B56470">
              <w:rPr>
                <w:rFonts w:cs="Arial"/>
              </w:rPr>
              <w:t>th</w:t>
            </w:r>
          </w:p>
        </w:tc>
        <w:tc>
          <w:tcPr>
            <w:tcW w:w="932" w:type="dxa"/>
          </w:tcPr>
          <w:p w14:paraId="63D35ECE" w14:textId="3F628EC8" w:rsidR="00603EAE" w:rsidRPr="72882C4B" w:rsidRDefault="00603EAE" w:rsidP="00765B14">
            <w:pPr>
              <w:rPr>
                <w:rFonts w:cs="Arial"/>
              </w:rPr>
            </w:pPr>
            <w:r>
              <w:rPr>
                <w:rFonts w:cs="Arial"/>
              </w:rPr>
              <w:t>15%</w:t>
            </w:r>
          </w:p>
        </w:tc>
        <w:tc>
          <w:tcPr>
            <w:tcW w:w="1151" w:type="dxa"/>
          </w:tcPr>
          <w:p w14:paraId="3EE8E38C" w14:textId="52F0FC5A" w:rsidR="00603EAE" w:rsidRPr="00574CBB" w:rsidRDefault="00574CBB" w:rsidP="00574CBB">
            <w:pPr>
              <w:rPr>
                <w:rFonts w:cs="Arial"/>
              </w:rPr>
            </w:pPr>
            <w:r>
              <w:rPr>
                <w:rFonts w:cs="Arial"/>
              </w:rPr>
              <w:t>1-</w:t>
            </w:r>
            <w:r w:rsidR="002A5035" w:rsidRPr="00574CBB">
              <w:rPr>
                <w:rFonts w:cs="Arial"/>
              </w:rPr>
              <w:t>4</w:t>
            </w:r>
          </w:p>
        </w:tc>
      </w:tr>
      <w:tr w:rsidR="72882C4B" w14:paraId="73AD1C72" w14:textId="77777777" w:rsidTr="00B84F52">
        <w:trPr>
          <w:trHeight w:val="300"/>
        </w:trPr>
        <w:tc>
          <w:tcPr>
            <w:tcW w:w="4055" w:type="dxa"/>
          </w:tcPr>
          <w:p w14:paraId="6F0EDD1C" w14:textId="69E1D9DF" w:rsidR="249D9566" w:rsidRDefault="249D9566" w:rsidP="72882C4B">
            <w:pPr>
              <w:rPr>
                <w:rFonts w:cs="Arial"/>
              </w:rPr>
            </w:pPr>
            <w:r w:rsidRPr="72882C4B">
              <w:rPr>
                <w:rFonts w:cs="Arial"/>
              </w:rPr>
              <w:t>Labs</w:t>
            </w:r>
          </w:p>
        </w:tc>
        <w:tc>
          <w:tcPr>
            <w:tcW w:w="3842" w:type="dxa"/>
          </w:tcPr>
          <w:p w14:paraId="72C62CBB" w14:textId="00507CCB" w:rsidR="249D9566" w:rsidRDefault="007E04DB" w:rsidP="72882C4B">
            <w:pPr>
              <w:rPr>
                <w:rFonts w:ascii="ArialMT" w:eastAsia="ArialMT" w:hAnsi="ArialMT" w:cs="ArialMT"/>
                <w:szCs w:val="24"/>
              </w:rPr>
            </w:pPr>
            <w:r>
              <w:rPr>
                <w:rFonts w:ascii="ArialMT" w:eastAsia="ArialMT" w:hAnsi="ArialMT" w:cs="ArialMT"/>
                <w:szCs w:val="24"/>
              </w:rPr>
              <w:t>Jan</w:t>
            </w:r>
            <w:r w:rsidR="002C7E25">
              <w:rPr>
                <w:rFonts w:ascii="ArialMT" w:eastAsia="ArialMT" w:hAnsi="ArialMT" w:cs="ArialMT"/>
                <w:szCs w:val="24"/>
              </w:rPr>
              <w:t xml:space="preserve"> </w:t>
            </w:r>
            <w:r>
              <w:rPr>
                <w:rFonts w:ascii="ArialMT" w:eastAsia="ArialMT" w:hAnsi="ArialMT" w:cs="ArialMT"/>
                <w:szCs w:val="24"/>
              </w:rPr>
              <w:t>23rd</w:t>
            </w:r>
            <w:r w:rsidR="002C7E25">
              <w:rPr>
                <w:rFonts w:ascii="ArialMT" w:eastAsia="ArialMT" w:hAnsi="ArialMT" w:cs="ArialMT"/>
                <w:szCs w:val="24"/>
              </w:rPr>
              <w:t xml:space="preserve"> 11:59pm</w:t>
            </w:r>
          </w:p>
          <w:p w14:paraId="23859C20" w14:textId="6C1C6117" w:rsidR="002C7E25" w:rsidRDefault="007E04DB" w:rsidP="002C7E25">
            <w:pPr>
              <w:rPr>
                <w:rFonts w:ascii="ArialMT" w:eastAsia="ArialMT" w:hAnsi="ArialMT" w:cs="ArialMT"/>
                <w:szCs w:val="24"/>
              </w:rPr>
            </w:pPr>
            <w:r>
              <w:rPr>
                <w:rFonts w:ascii="ArialMT" w:eastAsia="ArialMT" w:hAnsi="ArialMT" w:cs="ArialMT"/>
                <w:szCs w:val="24"/>
              </w:rPr>
              <w:t>Jan</w:t>
            </w:r>
            <w:r w:rsidR="002C7E25">
              <w:rPr>
                <w:rFonts w:ascii="ArialMT" w:eastAsia="ArialMT" w:hAnsi="ArialMT" w:cs="ArialMT"/>
                <w:szCs w:val="24"/>
              </w:rPr>
              <w:t xml:space="preserve"> </w:t>
            </w:r>
            <w:r>
              <w:rPr>
                <w:rFonts w:ascii="ArialMT" w:eastAsia="ArialMT" w:hAnsi="ArialMT" w:cs="ArialMT"/>
                <w:szCs w:val="24"/>
              </w:rPr>
              <w:t>30th</w:t>
            </w:r>
            <w:r w:rsidR="002C7E25">
              <w:rPr>
                <w:rFonts w:ascii="ArialMT" w:eastAsia="ArialMT" w:hAnsi="ArialMT" w:cs="ArialMT"/>
                <w:szCs w:val="24"/>
              </w:rPr>
              <w:t xml:space="preserve"> 11:59pm</w:t>
            </w:r>
          </w:p>
          <w:p w14:paraId="2A06639F" w14:textId="79A979D1" w:rsidR="002C7E25" w:rsidRDefault="007E04DB" w:rsidP="002C7E25">
            <w:pPr>
              <w:rPr>
                <w:rFonts w:ascii="ArialMT" w:eastAsia="ArialMT" w:hAnsi="ArialMT" w:cs="ArialMT"/>
                <w:szCs w:val="24"/>
              </w:rPr>
            </w:pPr>
            <w:r>
              <w:rPr>
                <w:rFonts w:ascii="ArialMT" w:eastAsia="ArialMT" w:hAnsi="ArialMT" w:cs="ArialMT"/>
                <w:szCs w:val="24"/>
              </w:rPr>
              <w:t>Feb</w:t>
            </w:r>
            <w:r w:rsidR="002C7E25">
              <w:rPr>
                <w:rFonts w:ascii="ArialMT" w:eastAsia="ArialMT" w:hAnsi="ArialMT" w:cs="ArialMT"/>
                <w:szCs w:val="24"/>
              </w:rPr>
              <w:t xml:space="preserve"> </w:t>
            </w:r>
            <w:r>
              <w:rPr>
                <w:rFonts w:ascii="ArialMT" w:eastAsia="ArialMT" w:hAnsi="ArialMT" w:cs="ArialMT"/>
                <w:szCs w:val="24"/>
              </w:rPr>
              <w:t>6</w:t>
            </w:r>
            <w:r w:rsidR="004E128E">
              <w:rPr>
                <w:rFonts w:ascii="ArialMT" w:eastAsia="ArialMT" w:hAnsi="ArialMT" w:cs="ArialMT"/>
                <w:szCs w:val="24"/>
              </w:rPr>
              <w:t>th</w:t>
            </w:r>
            <w:r w:rsidR="002C7E25">
              <w:rPr>
                <w:rFonts w:ascii="ArialMT" w:eastAsia="ArialMT" w:hAnsi="ArialMT" w:cs="ArialMT"/>
                <w:szCs w:val="24"/>
              </w:rPr>
              <w:t xml:space="preserve"> 11:59pm</w:t>
            </w:r>
          </w:p>
          <w:p w14:paraId="7B3145C5" w14:textId="701C2896" w:rsidR="002C7E25" w:rsidRDefault="007E04DB" w:rsidP="002C7E25">
            <w:pPr>
              <w:rPr>
                <w:rFonts w:ascii="ArialMT" w:eastAsia="ArialMT" w:hAnsi="ArialMT" w:cs="ArialMT"/>
                <w:szCs w:val="24"/>
              </w:rPr>
            </w:pPr>
            <w:r>
              <w:rPr>
                <w:rFonts w:ascii="ArialMT" w:eastAsia="ArialMT" w:hAnsi="ArialMT" w:cs="ArialMT"/>
                <w:szCs w:val="24"/>
              </w:rPr>
              <w:t>Feb 13</w:t>
            </w:r>
            <w:r w:rsidR="00E600BD">
              <w:rPr>
                <w:rFonts w:ascii="ArialMT" w:eastAsia="ArialMT" w:hAnsi="ArialMT" w:cs="ArialMT"/>
                <w:szCs w:val="24"/>
              </w:rPr>
              <w:t>t</w:t>
            </w:r>
            <w:r w:rsidR="006F4A49">
              <w:rPr>
                <w:rFonts w:ascii="ArialMT" w:eastAsia="ArialMT" w:hAnsi="ArialMT" w:cs="ArialMT"/>
                <w:szCs w:val="24"/>
              </w:rPr>
              <w:t>h</w:t>
            </w:r>
            <w:r w:rsidR="002C7E25">
              <w:rPr>
                <w:rFonts w:ascii="ArialMT" w:eastAsia="ArialMT" w:hAnsi="ArialMT" w:cs="ArialMT"/>
                <w:szCs w:val="24"/>
              </w:rPr>
              <w:t xml:space="preserve"> 11:59pm</w:t>
            </w:r>
          </w:p>
          <w:p w14:paraId="3580F116" w14:textId="58B7934A" w:rsidR="249D9566" w:rsidRDefault="007E04DB" w:rsidP="72882C4B">
            <w:pPr>
              <w:rPr>
                <w:rFonts w:ascii="ArialMT" w:eastAsia="ArialMT" w:hAnsi="ArialMT" w:cs="ArialMT"/>
                <w:szCs w:val="24"/>
              </w:rPr>
            </w:pPr>
            <w:r>
              <w:rPr>
                <w:rFonts w:ascii="ArialMT" w:eastAsia="ArialMT" w:hAnsi="ArialMT" w:cs="ArialMT"/>
                <w:szCs w:val="24"/>
              </w:rPr>
              <w:t>Mar 13</w:t>
            </w:r>
            <w:r w:rsidRPr="007E04DB">
              <w:rPr>
                <w:rFonts w:ascii="ArialMT" w:eastAsia="ArialMT" w:hAnsi="ArialMT" w:cs="ArialMT"/>
                <w:szCs w:val="24"/>
                <w:vertAlign w:val="superscript"/>
              </w:rPr>
              <w:t>th</w:t>
            </w:r>
            <w:r>
              <w:rPr>
                <w:rFonts w:ascii="ArialMT" w:eastAsia="ArialMT" w:hAnsi="ArialMT" w:cs="ArialMT"/>
                <w:szCs w:val="24"/>
              </w:rPr>
              <w:t xml:space="preserve"> </w:t>
            </w:r>
            <w:r w:rsidR="002C7E25">
              <w:rPr>
                <w:rFonts w:ascii="ArialMT" w:eastAsia="ArialMT" w:hAnsi="ArialMT" w:cs="ArialMT"/>
                <w:szCs w:val="24"/>
              </w:rPr>
              <w:t>11:59pm</w:t>
            </w:r>
          </w:p>
        </w:tc>
        <w:tc>
          <w:tcPr>
            <w:tcW w:w="932" w:type="dxa"/>
          </w:tcPr>
          <w:p w14:paraId="4761FD31" w14:textId="3C81B086" w:rsidR="0093508C" w:rsidRPr="0093508C" w:rsidRDefault="00B84F52" w:rsidP="0093508C">
            <w:pPr>
              <w:pStyle w:val="p1"/>
              <w:rPr>
                <w:sz w:val="24"/>
                <w:szCs w:val="24"/>
              </w:rPr>
            </w:pPr>
            <w:r>
              <w:rPr>
                <w:sz w:val="24"/>
                <w:szCs w:val="24"/>
              </w:rPr>
              <w:t>25</w:t>
            </w:r>
            <w:r w:rsidR="0093508C" w:rsidRPr="0093508C">
              <w:rPr>
                <w:sz w:val="24"/>
                <w:szCs w:val="24"/>
              </w:rPr>
              <w:t>%</w:t>
            </w:r>
          </w:p>
          <w:p w14:paraId="784D5711" w14:textId="34FE0589" w:rsidR="72882C4B" w:rsidRDefault="72882C4B" w:rsidP="72882C4B">
            <w:pPr>
              <w:rPr>
                <w:rFonts w:cs="Arial"/>
              </w:rPr>
            </w:pPr>
          </w:p>
        </w:tc>
        <w:tc>
          <w:tcPr>
            <w:tcW w:w="1151" w:type="dxa"/>
          </w:tcPr>
          <w:p w14:paraId="438B3BF0" w14:textId="162CF5B9" w:rsidR="72882C4B" w:rsidRDefault="00B84F52" w:rsidP="72882C4B">
            <w:pPr>
              <w:rPr>
                <w:rFonts w:cs="Arial"/>
              </w:rPr>
            </w:pPr>
            <w:r>
              <w:rPr>
                <w:rFonts w:cs="Arial"/>
              </w:rPr>
              <w:t>1</w:t>
            </w:r>
            <w:r w:rsidR="002A5035">
              <w:rPr>
                <w:rFonts w:cs="Arial"/>
              </w:rPr>
              <w:t>-</w:t>
            </w:r>
            <w:r>
              <w:rPr>
                <w:rFonts w:cs="Arial"/>
              </w:rPr>
              <w:t>5</w:t>
            </w:r>
          </w:p>
        </w:tc>
      </w:tr>
      <w:tr w:rsidR="72882C4B" w14:paraId="5F559E3E" w14:textId="77777777" w:rsidTr="00B84F52">
        <w:trPr>
          <w:trHeight w:val="300"/>
        </w:trPr>
        <w:tc>
          <w:tcPr>
            <w:tcW w:w="4055" w:type="dxa"/>
          </w:tcPr>
          <w:p w14:paraId="36B47747" w14:textId="348A19E8" w:rsidR="249D9566" w:rsidRDefault="249D9566" w:rsidP="72882C4B">
            <w:pPr>
              <w:rPr>
                <w:rFonts w:cs="Arial"/>
              </w:rPr>
            </w:pPr>
            <w:r w:rsidRPr="72882C4B">
              <w:rPr>
                <w:rFonts w:cs="Arial"/>
              </w:rPr>
              <w:t>Final project</w:t>
            </w:r>
          </w:p>
        </w:tc>
        <w:tc>
          <w:tcPr>
            <w:tcW w:w="3842" w:type="dxa"/>
          </w:tcPr>
          <w:p w14:paraId="1580DD5E" w14:textId="492418EF" w:rsidR="72882C4B" w:rsidRDefault="007E04DB" w:rsidP="72882C4B">
            <w:pPr>
              <w:rPr>
                <w:rFonts w:ascii="ArialMT" w:eastAsia="ArialMT" w:hAnsi="ArialMT" w:cs="ArialMT"/>
                <w:szCs w:val="24"/>
              </w:rPr>
            </w:pPr>
            <w:r>
              <w:rPr>
                <w:rFonts w:ascii="ArialMT" w:eastAsia="ArialMT" w:hAnsi="ArialMT" w:cs="ArialMT"/>
                <w:szCs w:val="24"/>
              </w:rPr>
              <w:t>Apr 3rd</w:t>
            </w:r>
            <w:r w:rsidR="003E77AA">
              <w:rPr>
                <w:rFonts w:ascii="ArialMT" w:eastAsia="ArialMT" w:hAnsi="ArialMT" w:cs="ArialMT"/>
                <w:szCs w:val="24"/>
              </w:rPr>
              <w:t xml:space="preserve"> 11:59pm</w:t>
            </w:r>
          </w:p>
        </w:tc>
        <w:tc>
          <w:tcPr>
            <w:tcW w:w="932" w:type="dxa"/>
          </w:tcPr>
          <w:p w14:paraId="2E819771" w14:textId="4843FC01" w:rsidR="72882C4B" w:rsidRDefault="00E341FA" w:rsidP="72882C4B">
            <w:pPr>
              <w:rPr>
                <w:rFonts w:cs="Arial"/>
              </w:rPr>
            </w:pPr>
            <w:r>
              <w:rPr>
                <w:rFonts w:cs="Arial"/>
              </w:rPr>
              <w:t>1</w:t>
            </w:r>
            <w:r w:rsidR="008C4337">
              <w:rPr>
                <w:rFonts w:cs="Arial"/>
              </w:rPr>
              <w:t>5</w:t>
            </w:r>
            <w:r>
              <w:rPr>
                <w:rFonts w:cs="Arial"/>
              </w:rPr>
              <w:t>%</w:t>
            </w:r>
          </w:p>
        </w:tc>
        <w:tc>
          <w:tcPr>
            <w:tcW w:w="1151" w:type="dxa"/>
          </w:tcPr>
          <w:p w14:paraId="6F193792" w14:textId="1997706B" w:rsidR="72882C4B" w:rsidRDefault="00603EAE" w:rsidP="72882C4B">
            <w:pPr>
              <w:rPr>
                <w:rFonts w:cs="Arial"/>
              </w:rPr>
            </w:pPr>
            <w:r>
              <w:rPr>
                <w:rFonts w:cs="Arial"/>
              </w:rPr>
              <w:t>1</w:t>
            </w:r>
            <w:r w:rsidR="002A5035">
              <w:rPr>
                <w:rFonts w:cs="Arial"/>
              </w:rPr>
              <w:t>-5</w:t>
            </w:r>
          </w:p>
        </w:tc>
      </w:tr>
      <w:tr w:rsidR="72882C4B" w14:paraId="1E29E222" w14:textId="77777777" w:rsidTr="00B84F52">
        <w:trPr>
          <w:trHeight w:val="300"/>
        </w:trPr>
        <w:tc>
          <w:tcPr>
            <w:tcW w:w="4055" w:type="dxa"/>
          </w:tcPr>
          <w:p w14:paraId="1E30D364" w14:textId="76EAEADD" w:rsidR="72882C4B" w:rsidRDefault="00021199" w:rsidP="00021199">
            <w:pPr>
              <w:rPr>
                <w:rFonts w:cs="Arial"/>
              </w:rPr>
            </w:pPr>
            <w:r>
              <w:rPr>
                <w:rFonts w:cs="Arial"/>
              </w:rPr>
              <w:lastRenderedPageBreak/>
              <w:t>Final Exam</w:t>
            </w:r>
          </w:p>
        </w:tc>
        <w:tc>
          <w:tcPr>
            <w:tcW w:w="3842" w:type="dxa"/>
          </w:tcPr>
          <w:p w14:paraId="50BDB7CE" w14:textId="45A9E7DD" w:rsidR="72882C4B" w:rsidRDefault="00E341FA" w:rsidP="72882C4B">
            <w:pPr>
              <w:rPr>
                <w:rFonts w:ascii="ArialMT" w:eastAsia="ArialMT" w:hAnsi="ArialMT" w:cs="ArialMT"/>
                <w:szCs w:val="24"/>
              </w:rPr>
            </w:pPr>
            <w:r>
              <w:rPr>
                <w:rFonts w:ascii="ArialMT" w:eastAsia="ArialMT" w:hAnsi="ArialMT" w:cs="ArialMT"/>
                <w:szCs w:val="24"/>
              </w:rPr>
              <w:t>TBA</w:t>
            </w:r>
          </w:p>
        </w:tc>
        <w:tc>
          <w:tcPr>
            <w:tcW w:w="932" w:type="dxa"/>
          </w:tcPr>
          <w:p w14:paraId="4E8F92F3" w14:textId="6F30F1BA" w:rsidR="72882C4B" w:rsidRDefault="008C4337" w:rsidP="72882C4B">
            <w:pPr>
              <w:rPr>
                <w:rFonts w:cs="Arial"/>
              </w:rPr>
            </w:pPr>
            <w:r>
              <w:rPr>
                <w:rFonts w:cs="Arial"/>
              </w:rPr>
              <w:t>25</w:t>
            </w:r>
            <w:r w:rsidR="00E341FA">
              <w:rPr>
                <w:rFonts w:cs="Arial"/>
              </w:rPr>
              <w:t>%</w:t>
            </w:r>
          </w:p>
        </w:tc>
        <w:tc>
          <w:tcPr>
            <w:tcW w:w="1151" w:type="dxa"/>
          </w:tcPr>
          <w:p w14:paraId="419EB6CA" w14:textId="2CD8D9EC" w:rsidR="72882C4B" w:rsidRDefault="00603EAE" w:rsidP="72882C4B">
            <w:pPr>
              <w:rPr>
                <w:rFonts w:cs="Arial"/>
              </w:rPr>
            </w:pPr>
            <w:r>
              <w:rPr>
                <w:rFonts w:cs="Arial"/>
              </w:rPr>
              <w:t>1</w:t>
            </w:r>
            <w:r w:rsidR="00AB625F">
              <w:rPr>
                <w:rFonts w:cs="Arial"/>
              </w:rPr>
              <w:t>-</w:t>
            </w:r>
            <w:r>
              <w:rPr>
                <w:rFonts w:cs="Arial"/>
              </w:rPr>
              <w:t>5</w:t>
            </w:r>
          </w:p>
        </w:tc>
      </w:tr>
    </w:tbl>
    <w:p w14:paraId="3838A607" w14:textId="77777777" w:rsidR="00C20690" w:rsidRDefault="00C20690" w:rsidP="00047FE3">
      <w:pPr>
        <w:pStyle w:val="Heading1"/>
        <w:sectPr w:rsidR="00C20690" w:rsidSect="0097547F">
          <w:footerReference w:type="default" r:id="rId15"/>
          <w:type w:val="continuous"/>
          <w:pgSz w:w="12240" w:h="15840"/>
          <w:pgMar w:top="720" w:right="810" w:bottom="720" w:left="1440" w:header="706" w:footer="706" w:gutter="0"/>
          <w:cols w:space="708"/>
          <w:docGrid w:linePitch="360"/>
        </w:sectPr>
      </w:pPr>
      <w:bookmarkStart w:id="2" w:name="_Learning_Schedule"/>
      <w:bookmarkEnd w:id="2"/>
    </w:p>
    <w:p w14:paraId="70463235" w14:textId="77777777" w:rsidR="00977BE5" w:rsidRDefault="00047FE3" w:rsidP="00047FE3">
      <w:pPr>
        <w:pStyle w:val="Heading1"/>
      </w:pPr>
      <w:r>
        <w:lastRenderedPageBreak/>
        <w:t>Learning Schedule</w:t>
      </w:r>
    </w:p>
    <w:p w14:paraId="50010906" w14:textId="77777777" w:rsidR="00F47EC4" w:rsidRPr="00F47EC4" w:rsidRDefault="00F47EC4" w:rsidP="00F47EC4"/>
    <w:p w14:paraId="52C40910" w14:textId="77777777" w:rsidR="00047FE3" w:rsidRDefault="00811DD4" w:rsidP="00047FE3">
      <w:pPr>
        <w:pStyle w:val="Caption"/>
        <w:keepNext/>
      </w:pPr>
      <w:r>
        <w:t>Learning</w:t>
      </w:r>
      <w:r w:rsidR="00047FE3">
        <w:t xml:space="preserve"> schedule </w:t>
      </w:r>
      <w:r w:rsidR="00D24801">
        <w:t xml:space="preserve">is </w:t>
      </w:r>
      <w:r w:rsidR="00047FE3">
        <w:t>subject to change with notification</w:t>
      </w:r>
    </w:p>
    <w:tbl>
      <w:tblPr>
        <w:tblStyle w:val="TableGrid"/>
        <w:tblW w:w="14395" w:type="dxa"/>
        <w:tblLayout w:type="fixed"/>
        <w:tblLook w:val="04A0" w:firstRow="1" w:lastRow="0" w:firstColumn="1" w:lastColumn="0" w:noHBand="0" w:noVBand="1"/>
        <w:tblDescription w:val="Table 2: Learning schedule with weekly theme, activities, assessments and relationships to CLR"/>
      </w:tblPr>
      <w:tblGrid>
        <w:gridCol w:w="1366"/>
        <w:gridCol w:w="3874"/>
        <w:gridCol w:w="2495"/>
        <w:gridCol w:w="2970"/>
        <w:gridCol w:w="2340"/>
        <w:gridCol w:w="1350"/>
      </w:tblGrid>
      <w:tr w:rsidR="00A40C7B" w14:paraId="2323E1CB" w14:textId="77777777" w:rsidTr="002964E0">
        <w:trPr>
          <w:cantSplit/>
          <w:tblHeader/>
        </w:trPr>
        <w:tc>
          <w:tcPr>
            <w:tcW w:w="1366" w:type="dxa"/>
            <w:shd w:val="clear" w:color="auto" w:fill="A6C8BC"/>
          </w:tcPr>
          <w:p w14:paraId="459C9B81" w14:textId="77777777" w:rsidR="00A40C7B" w:rsidRDefault="00A40C7B" w:rsidP="001672D9">
            <w:r w:rsidRPr="00F9523F">
              <w:t>Date</w:t>
            </w:r>
          </w:p>
          <w:p w14:paraId="240684E6" w14:textId="77777777" w:rsidR="000D792C" w:rsidRPr="000D792C" w:rsidRDefault="000D792C" w:rsidP="000D792C"/>
        </w:tc>
        <w:tc>
          <w:tcPr>
            <w:tcW w:w="3874" w:type="dxa"/>
            <w:shd w:val="clear" w:color="auto" w:fill="A6C8BC"/>
          </w:tcPr>
          <w:p w14:paraId="292527A6" w14:textId="77777777" w:rsidR="00A40C7B" w:rsidRDefault="00A40C7B" w:rsidP="001672D9">
            <w:r w:rsidRPr="00F9523F">
              <w:t>Weekly Theme and Learning Outcomes</w:t>
            </w:r>
          </w:p>
        </w:tc>
        <w:tc>
          <w:tcPr>
            <w:tcW w:w="2495" w:type="dxa"/>
            <w:shd w:val="clear" w:color="auto" w:fill="A6C8BC"/>
          </w:tcPr>
          <w:p w14:paraId="116ED8B5" w14:textId="77777777" w:rsidR="00A40C7B" w:rsidRDefault="00A40C7B" w:rsidP="001672D9">
            <w:r w:rsidRPr="00F9523F">
              <w:t>Learning Activities</w:t>
            </w:r>
          </w:p>
        </w:tc>
        <w:tc>
          <w:tcPr>
            <w:tcW w:w="2970" w:type="dxa"/>
            <w:shd w:val="clear" w:color="auto" w:fill="A6C8BC"/>
          </w:tcPr>
          <w:p w14:paraId="647C6394" w14:textId="77777777" w:rsidR="001672D9" w:rsidRDefault="00A40C7B" w:rsidP="001672D9">
            <w:r w:rsidRPr="00F9523F">
              <w:t>Assessments (%)</w:t>
            </w:r>
          </w:p>
          <w:p w14:paraId="13051E14" w14:textId="77777777" w:rsidR="00A40C7B" w:rsidRDefault="001672D9" w:rsidP="001672D9">
            <w:r>
              <w:t>Due Date</w:t>
            </w:r>
            <w:r w:rsidR="00A40C7B" w:rsidRPr="00F9523F">
              <w:t xml:space="preserve"> </w:t>
            </w:r>
          </w:p>
        </w:tc>
        <w:tc>
          <w:tcPr>
            <w:tcW w:w="2340" w:type="dxa"/>
            <w:shd w:val="clear" w:color="auto" w:fill="A6C8BC"/>
          </w:tcPr>
          <w:p w14:paraId="465F9BAA" w14:textId="77777777" w:rsidR="00A40C7B" w:rsidRDefault="00A40C7B" w:rsidP="001672D9">
            <w:r w:rsidRPr="00F9523F">
              <w:t>Resources</w:t>
            </w:r>
          </w:p>
        </w:tc>
        <w:tc>
          <w:tcPr>
            <w:tcW w:w="1350" w:type="dxa"/>
            <w:shd w:val="clear" w:color="auto" w:fill="A6C8BC"/>
          </w:tcPr>
          <w:p w14:paraId="5CE39DA6" w14:textId="692A509F" w:rsidR="00A40C7B" w:rsidRDefault="00A40C7B" w:rsidP="001672D9">
            <w:r w:rsidRPr="00F9523F">
              <w:t>CL</w:t>
            </w:r>
            <w:r w:rsidR="00AB5506">
              <w:t>O</w:t>
            </w:r>
            <w:r w:rsidRPr="00F9523F">
              <w:t>s</w:t>
            </w:r>
          </w:p>
        </w:tc>
      </w:tr>
      <w:tr w:rsidR="00A40C7B" w14:paraId="63D3712B" w14:textId="77777777" w:rsidTr="002964E0">
        <w:tc>
          <w:tcPr>
            <w:tcW w:w="1366" w:type="dxa"/>
          </w:tcPr>
          <w:p w14:paraId="3299DF38" w14:textId="77777777" w:rsidR="00A40C7B" w:rsidRPr="00D76F22" w:rsidRDefault="00A40C7B" w:rsidP="00A40C7B">
            <w:pPr>
              <w:rPr>
                <w:b/>
                <w:bCs/>
              </w:rPr>
            </w:pPr>
            <w:r w:rsidRPr="00D76F22">
              <w:rPr>
                <w:b/>
                <w:bCs/>
              </w:rPr>
              <w:t>Week 1</w:t>
            </w:r>
          </w:p>
          <w:p w14:paraId="54154334" w14:textId="20E766A2" w:rsidR="00A40C7B" w:rsidRDefault="006B2103" w:rsidP="00A40C7B">
            <w:r>
              <w:t>Jan</w:t>
            </w:r>
            <w:r w:rsidR="00076A12">
              <w:t xml:space="preserve"> </w:t>
            </w:r>
            <w:r>
              <w:t>15</w:t>
            </w:r>
          </w:p>
        </w:tc>
        <w:tc>
          <w:tcPr>
            <w:tcW w:w="3874" w:type="dxa"/>
          </w:tcPr>
          <w:p w14:paraId="61906EEA" w14:textId="7EB4C83D" w:rsidR="004B6978" w:rsidRDefault="00303AF4" w:rsidP="0012149B">
            <w:pPr>
              <w:pStyle w:val="ListParagraph"/>
              <w:numPr>
                <w:ilvl w:val="0"/>
                <w:numId w:val="17"/>
              </w:numPr>
            </w:pPr>
            <w:r>
              <w:t>Discuss</w:t>
            </w:r>
            <w:r w:rsidR="004B6978">
              <w:t xml:space="preserve"> syllabus</w:t>
            </w:r>
          </w:p>
          <w:p w14:paraId="4705025F" w14:textId="77777777" w:rsidR="008569CF" w:rsidRDefault="00303AF4" w:rsidP="0012149B">
            <w:pPr>
              <w:pStyle w:val="ListParagraph"/>
              <w:numPr>
                <w:ilvl w:val="0"/>
                <w:numId w:val="17"/>
              </w:numPr>
            </w:pPr>
            <w:r>
              <w:t>Introduction</w:t>
            </w:r>
            <w:r w:rsidR="004B6978">
              <w:t xml:space="preserve"> to Machine Vision</w:t>
            </w:r>
            <w:r>
              <w:t xml:space="preserve"> </w:t>
            </w:r>
          </w:p>
          <w:p w14:paraId="2E88597D" w14:textId="77777777" w:rsidR="0071679B" w:rsidRDefault="004B6978" w:rsidP="0071679B">
            <w:pPr>
              <w:pStyle w:val="ListParagraph"/>
              <w:numPr>
                <w:ilvl w:val="0"/>
                <w:numId w:val="17"/>
              </w:numPr>
            </w:pPr>
            <w:r>
              <w:t xml:space="preserve">Practical </w:t>
            </w:r>
            <w:r w:rsidR="00303AF4">
              <w:t>applications</w:t>
            </w:r>
            <w:r>
              <w:t xml:space="preserve"> of Machine Vision</w:t>
            </w:r>
          </w:p>
          <w:p w14:paraId="5C4DAEFE" w14:textId="26D6B0E3" w:rsidR="00D461C6" w:rsidRDefault="00D461C6" w:rsidP="0071679B">
            <w:pPr>
              <w:pStyle w:val="ListParagraph"/>
              <w:numPr>
                <w:ilvl w:val="0"/>
                <w:numId w:val="17"/>
              </w:numPr>
            </w:pPr>
            <w:r>
              <w:t>Introduction to Image processing</w:t>
            </w:r>
          </w:p>
        </w:tc>
        <w:tc>
          <w:tcPr>
            <w:tcW w:w="2495" w:type="dxa"/>
          </w:tcPr>
          <w:p w14:paraId="35F4A398" w14:textId="77777777" w:rsidR="00A40C7B" w:rsidRDefault="00446751" w:rsidP="002964E0">
            <w:pPr>
              <w:pStyle w:val="ListParagraph"/>
              <w:numPr>
                <w:ilvl w:val="0"/>
                <w:numId w:val="8"/>
              </w:numPr>
              <w:jc w:val="both"/>
            </w:pPr>
            <w:r>
              <w:t xml:space="preserve">Lab </w:t>
            </w:r>
          </w:p>
          <w:p w14:paraId="05C684B6" w14:textId="77777777" w:rsidR="002964E0" w:rsidRDefault="002964E0" w:rsidP="002964E0">
            <w:pPr>
              <w:pStyle w:val="ListParagraph"/>
              <w:numPr>
                <w:ilvl w:val="0"/>
                <w:numId w:val="8"/>
              </w:numPr>
              <w:jc w:val="both"/>
            </w:pPr>
            <w:r>
              <w:t>Lecture</w:t>
            </w:r>
          </w:p>
          <w:p w14:paraId="30A2DFFE" w14:textId="5370F342" w:rsidR="000828EE" w:rsidRDefault="000828EE" w:rsidP="002964E0">
            <w:pPr>
              <w:pStyle w:val="ListParagraph"/>
              <w:numPr>
                <w:ilvl w:val="0"/>
                <w:numId w:val="8"/>
              </w:numPr>
              <w:jc w:val="both"/>
            </w:pPr>
            <w:r>
              <w:t>Hybrid</w:t>
            </w:r>
          </w:p>
        </w:tc>
        <w:tc>
          <w:tcPr>
            <w:tcW w:w="2970" w:type="dxa"/>
          </w:tcPr>
          <w:p w14:paraId="7377DA01" w14:textId="524923C7" w:rsidR="00A40C7B" w:rsidRDefault="00501A31" w:rsidP="00A40C7B">
            <w:r>
              <w:t>Lab 1</w:t>
            </w:r>
            <w:r w:rsidR="006A659F">
              <w:t xml:space="preserve"> (5%)</w:t>
            </w:r>
          </w:p>
        </w:tc>
        <w:tc>
          <w:tcPr>
            <w:tcW w:w="2340" w:type="dxa"/>
          </w:tcPr>
          <w:p w14:paraId="2A8BA79A" w14:textId="06B242E4" w:rsidR="00A40C7B" w:rsidRDefault="00351EF9" w:rsidP="00A40C7B">
            <w:r>
              <w:t>Week 1 Slides</w:t>
            </w:r>
          </w:p>
        </w:tc>
        <w:tc>
          <w:tcPr>
            <w:tcW w:w="1350" w:type="dxa"/>
          </w:tcPr>
          <w:p w14:paraId="4AA98155" w14:textId="15468539" w:rsidR="00A40C7B" w:rsidRDefault="00BD68BB" w:rsidP="00A40C7B">
            <w:r>
              <w:t>1</w:t>
            </w:r>
          </w:p>
        </w:tc>
      </w:tr>
      <w:tr w:rsidR="00A67C89" w14:paraId="26E97C1E" w14:textId="77777777" w:rsidTr="002964E0">
        <w:tc>
          <w:tcPr>
            <w:tcW w:w="1366" w:type="dxa"/>
          </w:tcPr>
          <w:p w14:paraId="4537A743" w14:textId="77777777" w:rsidR="00A67C89" w:rsidRPr="00D76F22" w:rsidRDefault="00A67C89" w:rsidP="00A67C89">
            <w:pPr>
              <w:rPr>
                <w:b/>
                <w:bCs/>
              </w:rPr>
            </w:pPr>
            <w:r w:rsidRPr="00D76F22">
              <w:rPr>
                <w:b/>
                <w:bCs/>
              </w:rPr>
              <w:t>Week 2</w:t>
            </w:r>
          </w:p>
          <w:p w14:paraId="41A96FEA" w14:textId="35386850" w:rsidR="00D67596" w:rsidRDefault="006B2103" w:rsidP="00A67C89">
            <w:r>
              <w:t>Jan 22</w:t>
            </w:r>
          </w:p>
        </w:tc>
        <w:tc>
          <w:tcPr>
            <w:tcW w:w="3874" w:type="dxa"/>
          </w:tcPr>
          <w:p w14:paraId="1C373010" w14:textId="3E814DC6" w:rsidR="00A67C89" w:rsidRPr="0012149B" w:rsidRDefault="00E27D1C" w:rsidP="0012149B">
            <w:pPr>
              <w:rPr>
                <w:b/>
                <w:bCs/>
              </w:rPr>
            </w:pPr>
            <w:r w:rsidRPr="0012149B">
              <w:rPr>
                <w:b/>
                <w:bCs/>
              </w:rPr>
              <w:t>Introduction to Images and image processing techniques</w:t>
            </w:r>
          </w:p>
        </w:tc>
        <w:tc>
          <w:tcPr>
            <w:tcW w:w="2495" w:type="dxa"/>
          </w:tcPr>
          <w:p w14:paraId="25C45A7B" w14:textId="77777777" w:rsidR="00A67C89" w:rsidRDefault="00446751" w:rsidP="002964E0">
            <w:pPr>
              <w:pStyle w:val="ListParagraph"/>
              <w:numPr>
                <w:ilvl w:val="0"/>
                <w:numId w:val="7"/>
              </w:numPr>
              <w:jc w:val="both"/>
            </w:pPr>
            <w:r>
              <w:t>Lab</w:t>
            </w:r>
          </w:p>
          <w:p w14:paraId="39EA4C99" w14:textId="77777777" w:rsidR="002964E0" w:rsidRDefault="002964E0" w:rsidP="002964E0">
            <w:pPr>
              <w:pStyle w:val="ListParagraph"/>
              <w:numPr>
                <w:ilvl w:val="0"/>
                <w:numId w:val="7"/>
              </w:numPr>
              <w:jc w:val="both"/>
            </w:pPr>
            <w:r>
              <w:t>Lecture</w:t>
            </w:r>
          </w:p>
          <w:p w14:paraId="0C3B974E" w14:textId="3B94EB5F" w:rsidR="000828EE" w:rsidRDefault="000828EE" w:rsidP="002964E0">
            <w:pPr>
              <w:pStyle w:val="ListParagraph"/>
              <w:numPr>
                <w:ilvl w:val="0"/>
                <w:numId w:val="7"/>
              </w:numPr>
              <w:jc w:val="both"/>
            </w:pPr>
            <w:r>
              <w:t>Hybrid</w:t>
            </w:r>
          </w:p>
        </w:tc>
        <w:tc>
          <w:tcPr>
            <w:tcW w:w="2970" w:type="dxa"/>
          </w:tcPr>
          <w:p w14:paraId="360822C7" w14:textId="1A3B1C2A" w:rsidR="00040477" w:rsidRDefault="000A26D6" w:rsidP="00A67C89">
            <w:r>
              <w:t xml:space="preserve">Lab 1 due </w:t>
            </w:r>
            <w:r w:rsidR="00D63234">
              <w:t>Jan</w:t>
            </w:r>
            <w:r>
              <w:t xml:space="preserve"> </w:t>
            </w:r>
            <w:r w:rsidR="00D63234">
              <w:t>2</w:t>
            </w:r>
            <w:r w:rsidR="00040477">
              <w:t>3rd</w:t>
            </w:r>
          </w:p>
          <w:p w14:paraId="6528355E" w14:textId="78AD93B3" w:rsidR="00A67C89" w:rsidRDefault="000A26D6" w:rsidP="00A67C89">
            <w:r>
              <w:t>11:59pm</w:t>
            </w:r>
          </w:p>
        </w:tc>
        <w:tc>
          <w:tcPr>
            <w:tcW w:w="2340" w:type="dxa"/>
          </w:tcPr>
          <w:p w14:paraId="52945387" w14:textId="4D501C52" w:rsidR="00A67C89" w:rsidRDefault="00446751" w:rsidP="00A67C89">
            <w:r>
              <w:t>Week 2 Slides</w:t>
            </w:r>
          </w:p>
        </w:tc>
        <w:tc>
          <w:tcPr>
            <w:tcW w:w="1350" w:type="dxa"/>
          </w:tcPr>
          <w:p w14:paraId="1F554FF7" w14:textId="4D71A13D" w:rsidR="00A67C89" w:rsidRDefault="00BD68BB" w:rsidP="00A67C89">
            <w:r>
              <w:t>1</w:t>
            </w:r>
          </w:p>
        </w:tc>
      </w:tr>
      <w:tr w:rsidR="00A67C89" w14:paraId="414AFF94" w14:textId="77777777" w:rsidTr="002964E0">
        <w:tc>
          <w:tcPr>
            <w:tcW w:w="1366" w:type="dxa"/>
          </w:tcPr>
          <w:p w14:paraId="1E57DB13" w14:textId="77777777" w:rsidR="00A67C89" w:rsidRPr="00D76F22" w:rsidRDefault="00A67C89" w:rsidP="00A67C89">
            <w:pPr>
              <w:rPr>
                <w:b/>
                <w:bCs/>
              </w:rPr>
            </w:pPr>
            <w:r w:rsidRPr="00D76F22">
              <w:rPr>
                <w:b/>
                <w:bCs/>
              </w:rPr>
              <w:t>Week 3</w:t>
            </w:r>
          </w:p>
          <w:p w14:paraId="664B4604" w14:textId="6E0B1EDD" w:rsidR="00D67596" w:rsidRDefault="006B2103" w:rsidP="00A67C89">
            <w:r>
              <w:t>Jan 29</w:t>
            </w:r>
          </w:p>
        </w:tc>
        <w:tc>
          <w:tcPr>
            <w:tcW w:w="3874" w:type="dxa"/>
          </w:tcPr>
          <w:p w14:paraId="03F4613D" w14:textId="68AD71F0" w:rsidR="0012149B" w:rsidRDefault="002F1901" w:rsidP="00A67C89">
            <w:r w:rsidRPr="0012149B">
              <w:rPr>
                <w:b/>
                <w:bCs/>
              </w:rPr>
              <w:t xml:space="preserve">Image </w:t>
            </w:r>
            <w:r w:rsidR="00D034FA" w:rsidRPr="0012149B">
              <w:rPr>
                <w:b/>
                <w:bCs/>
              </w:rPr>
              <w:t>manipulations</w:t>
            </w:r>
          </w:p>
          <w:p w14:paraId="3CA73FF8" w14:textId="307A80C3" w:rsidR="0012149B" w:rsidRDefault="002F1901" w:rsidP="0012149B">
            <w:pPr>
              <w:pStyle w:val="ListParagraph"/>
              <w:numPr>
                <w:ilvl w:val="0"/>
                <w:numId w:val="16"/>
              </w:numPr>
            </w:pPr>
            <w:r>
              <w:t>Edge and fea</w:t>
            </w:r>
            <w:r w:rsidR="009959DB">
              <w:t>ture detection</w:t>
            </w:r>
          </w:p>
          <w:p w14:paraId="055194F1" w14:textId="77777777" w:rsidR="0012149B" w:rsidRDefault="00511477" w:rsidP="0012149B">
            <w:pPr>
              <w:pStyle w:val="ListParagraph"/>
              <w:numPr>
                <w:ilvl w:val="0"/>
                <w:numId w:val="16"/>
              </w:numPr>
            </w:pPr>
            <w:r>
              <w:t xml:space="preserve">Filtering </w:t>
            </w:r>
          </w:p>
          <w:p w14:paraId="1EEE6B53" w14:textId="47CC57D0" w:rsidR="00A67C89" w:rsidRDefault="00511477" w:rsidP="0012149B">
            <w:pPr>
              <w:pStyle w:val="ListParagraph"/>
              <w:numPr>
                <w:ilvl w:val="0"/>
                <w:numId w:val="16"/>
              </w:numPr>
            </w:pPr>
            <w:r>
              <w:t>Smoothing</w:t>
            </w:r>
          </w:p>
          <w:p w14:paraId="70C9ED5A" w14:textId="1925152D" w:rsidR="00D034FA" w:rsidRPr="00EE7705" w:rsidRDefault="00D034FA" w:rsidP="00A67C89"/>
        </w:tc>
        <w:tc>
          <w:tcPr>
            <w:tcW w:w="2495" w:type="dxa"/>
          </w:tcPr>
          <w:p w14:paraId="1E4A0DA0" w14:textId="77777777" w:rsidR="00A67C89" w:rsidRDefault="00DA227E" w:rsidP="002964E0">
            <w:pPr>
              <w:pStyle w:val="ListParagraph"/>
              <w:numPr>
                <w:ilvl w:val="0"/>
                <w:numId w:val="6"/>
              </w:numPr>
              <w:jc w:val="both"/>
            </w:pPr>
            <w:r>
              <w:t>Lab</w:t>
            </w:r>
          </w:p>
          <w:p w14:paraId="6F83ABF5" w14:textId="77777777" w:rsidR="002964E0" w:rsidRDefault="002964E0" w:rsidP="002964E0">
            <w:pPr>
              <w:pStyle w:val="ListParagraph"/>
              <w:numPr>
                <w:ilvl w:val="0"/>
                <w:numId w:val="6"/>
              </w:numPr>
              <w:jc w:val="both"/>
            </w:pPr>
            <w:r>
              <w:t>Lecture</w:t>
            </w:r>
          </w:p>
          <w:p w14:paraId="0DA3971A" w14:textId="03098AB3" w:rsidR="000828EE" w:rsidRDefault="000828EE" w:rsidP="002964E0">
            <w:pPr>
              <w:pStyle w:val="ListParagraph"/>
              <w:numPr>
                <w:ilvl w:val="0"/>
                <w:numId w:val="6"/>
              </w:numPr>
              <w:jc w:val="both"/>
            </w:pPr>
            <w:r>
              <w:t>Hybrid</w:t>
            </w:r>
          </w:p>
        </w:tc>
        <w:tc>
          <w:tcPr>
            <w:tcW w:w="2970" w:type="dxa"/>
          </w:tcPr>
          <w:p w14:paraId="7FCF7A57" w14:textId="5D9B6AEA" w:rsidR="00A67C89" w:rsidRDefault="00126765" w:rsidP="00A67C89">
            <w:r>
              <w:t xml:space="preserve">Lab 1 Demo </w:t>
            </w:r>
            <w:r w:rsidR="00040477">
              <w:t>Jan</w:t>
            </w:r>
            <w:r w:rsidR="00054CD5">
              <w:t xml:space="preserve"> 26</w:t>
            </w:r>
            <w:r w:rsidR="00054CD5" w:rsidRPr="00054CD5">
              <w:rPr>
                <w:vertAlign w:val="superscript"/>
              </w:rPr>
              <w:t>th</w:t>
            </w:r>
            <w:r w:rsidR="00054CD5">
              <w:t>/</w:t>
            </w:r>
            <w:r w:rsidR="0002417F">
              <w:t xml:space="preserve"> 2</w:t>
            </w:r>
            <w:r w:rsidR="00040477">
              <w:t>9th</w:t>
            </w:r>
          </w:p>
          <w:p w14:paraId="7CA63AC3" w14:textId="77777777" w:rsidR="000A26D6" w:rsidRDefault="000A26D6" w:rsidP="00A67C89"/>
          <w:p w14:paraId="309C1EA7" w14:textId="77777777" w:rsidR="00040477" w:rsidRDefault="000A26D6" w:rsidP="00A67C89">
            <w:r>
              <w:t>Lab 2</w:t>
            </w:r>
            <w:r w:rsidR="002964E0">
              <w:t xml:space="preserve"> (5%)</w:t>
            </w:r>
            <w:r>
              <w:t xml:space="preserve"> due </w:t>
            </w:r>
            <w:r w:rsidR="00040477">
              <w:t>Jan</w:t>
            </w:r>
            <w:r>
              <w:t xml:space="preserve"> </w:t>
            </w:r>
            <w:r w:rsidR="00040477">
              <w:t>30</w:t>
            </w:r>
            <w:r w:rsidR="00040477" w:rsidRPr="00040477">
              <w:rPr>
                <w:vertAlign w:val="superscript"/>
              </w:rPr>
              <w:t>th</w:t>
            </w:r>
          </w:p>
          <w:p w14:paraId="57E8683B" w14:textId="46B88A3D" w:rsidR="000A26D6" w:rsidRDefault="000A26D6" w:rsidP="00A67C89">
            <w:r>
              <w:t>11:59pm</w:t>
            </w:r>
          </w:p>
        </w:tc>
        <w:tc>
          <w:tcPr>
            <w:tcW w:w="2340" w:type="dxa"/>
          </w:tcPr>
          <w:p w14:paraId="09F38A96" w14:textId="42D10393" w:rsidR="00A67C89" w:rsidRDefault="00446751" w:rsidP="00A67C89">
            <w:r>
              <w:t>Week 3 Slides</w:t>
            </w:r>
          </w:p>
        </w:tc>
        <w:tc>
          <w:tcPr>
            <w:tcW w:w="1350" w:type="dxa"/>
          </w:tcPr>
          <w:p w14:paraId="5F18463A" w14:textId="0A0E5B6E" w:rsidR="00A67C89" w:rsidRDefault="002C7E25" w:rsidP="00A67C89">
            <w:r>
              <w:t>1</w:t>
            </w:r>
            <w:r w:rsidR="00BD68BB">
              <w:t>,2</w:t>
            </w:r>
          </w:p>
        </w:tc>
      </w:tr>
      <w:tr w:rsidR="00A67C89" w14:paraId="431B4C6A" w14:textId="77777777" w:rsidTr="002964E0">
        <w:tc>
          <w:tcPr>
            <w:tcW w:w="1366" w:type="dxa"/>
          </w:tcPr>
          <w:p w14:paraId="7F3144C5" w14:textId="77777777" w:rsidR="00A67C89" w:rsidRPr="00D76F22" w:rsidRDefault="00A67C89" w:rsidP="00A67C89">
            <w:pPr>
              <w:rPr>
                <w:b/>
                <w:bCs/>
              </w:rPr>
            </w:pPr>
            <w:r w:rsidRPr="00D76F22">
              <w:rPr>
                <w:b/>
                <w:bCs/>
              </w:rPr>
              <w:t>Week 4</w:t>
            </w:r>
          </w:p>
          <w:p w14:paraId="753BA8CE" w14:textId="64D4827D" w:rsidR="00D67596" w:rsidRDefault="006B2103" w:rsidP="00A67C89">
            <w:r>
              <w:t>Feb 5</w:t>
            </w:r>
          </w:p>
        </w:tc>
        <w:tc>
          <w:tcPr>
            <w:tcW w:w="3874" w:type="dxa"/>
          </w:tcPr>
          <w:p w14:paraId="2DB3DD94" w14:textId="07DBD5E3" w:rsidR="0012149B" w:rsidRPr="0012149B" w:rsidRDefault="0012149B" w:rsidP="0012149B">
            <w:pPr>
              <w:rPr>
                <w:b/>
                <w:bCs/>
              </w:rPr>
            </w:pPr>
            <w:r w:rsidRPr="0012149B">
              <w:rPr>
                <w:b/>
                <w:bCs/>
              </w:rPr>
              <w:t>Introduction to CNN</w:t>
            </w:r>
          </w:p>
          <w:p w14:paraId="297E8B9D" w14:textId="77777777" w:rsidR="0012149B" w:rsidRDefault="006D7B88" w:rsidP="0012149B">
            <w:pPr>
              <w:pStyle w:val="ListParagraph"/>
              <w:numPr>
                <w:ilvl w:val="0"/>
                <w:numId w:val="19"/>
              </w:numPr>
            </w:pPr>
            <w:r>
              <w:t>Architecture of CNN</w:t>
            </w:r>
            <w:r w:rsidR="008F07B4">
              <w:t xml:space="preserve"> </w:t>
            </w:r>
          </w:p>
          <w:p w14:paraId="0CC7D116" w14:textId="0DEA30A2" w:rsidR="00A67C89" w:rsidRDefault="0012149B" w:rsidP="0012149B">
            <w:pPr>
              <w:pStyle w:val="ListParagraph"/>
              <w:numPr>
                <w:ilvl w:val="0"/>
                <w:numId w:val="19"/>
              </w:numPr>
            </w:pPr>
            <w:r>
              <w:t xml:space="preserve">Advantages of CNN </w:t>
            </w:r>
            <w:r w:rsidR="00857F81">
              <w:t>over traditional</w:t>
            </w:r>
            <w:r w:rsidR="007330E8">
              <w:t xml:space="preserve"> </w:t>
            </w:r>
            <w:r w:rsidR="008F07B4">
              <w:t>ANN</w:t>
            </w:r>
          </w:p>
        </w:tc>
        <w:tc>
          <w:tcPr>
            <w:tcW w:w="2495" w:type="dxa"/>
          </w:tcPr>
          <w:p w14:paraId="629E3C8A" w14:textId="77777777" w:rsidR="00A67C89" w:rsidRDefault="00DA227E" w:rsidP="002964E0">
            <w:pPr>
              <w:pStyle w:val="ListParagraph"/>
              <w:numPr>
                <w:ilvl w:val="0"/>
                <w:numId w:val="5"/>
              </w:numPr>
              <w:jc w:val="both"/>
            </w:pPr>
            <w:r>
              <w:t>Lab</w:t>
            </w:r>
          </w:p>
          <w:p w14:paraId="58526A3B" w14:textId="77777777" w:rsidR="002964E0" w:rsidRDefault="002964E0" w:rsidP="002964E0">
            <w:pPr>
              <w:pStyle w:val="ListParagraph"/>
              <w:numPr>
                <w:ilvl w:val="0"/>
                <w:numId w:val="5"/>
              </w:numPr>
              <w:jc w:val="both"/>
            </w:pPr>
            <w:r>
              <w:t>Lecture</w:t>
            </w:r>
          </w:p>
          <w:p w14:paraId="68AD0258" w14:textId="31FF57DB" w:rsidR="000828EE" w:rsidRDefault="000828EE" w:rsidP="002964E0">
            <w:pPr>
              <w:pStyle w:val="ListParagraph"/>
              <w:numPr>
                <w:ilvl w:val="0"/>
                <w:numId w:val="5"/>
              </w:numPr>
              <w:jc w:val="both"/>
            </w:pPr>
            <w:r>
              <w:t>Hybrid</w:t>
            </w:r>
          </w:p>
        </w:tc>
        <w:tc>
          <w:tcPr>
            <w:tcW w:w="2970" w:type="dxa"/>
          </w:tcPr>
          <w:p w14:paraId="6F1BCAF2" w14:textId="1A3E225D" w:rsidR="00A67C89" w:rsidRDefault="000A26D6" w:rsidP="00A67C89">
            <w:r>
              <w:t xml:space="preserve">Lab 2 Demo </w:t>
            </w:r>
            <w:r w:rsidR="00040477">
              <w:t xml:space="preserve">Feb </w:t>
            </w:r>
            <w:r w:rsidR="000022BE">
              <w:t>2</w:t>
            </w:r>
            <w:r w:rsidR="000022BE" w:rsidRPr="000022BE">
              <w:rPr>
                <w:vertAlign w:val="superscript"/>
              </w:rPr>
              <w:t>nd</w:t>
            </w:r>
            <w:r w:rsidR="000022BE">
              <w:t>/</w:t>
            </w:r>
            <w:r w:rsidR="00040477">
              <w:t>5th</w:t>
            </w:r>
          </w:p>
          <w:p w14:paraId="5F8E708F" w14:textId="77777777" w:rsidR="002964E0" w:rsidRDefault="002964E0" w:rsidP="00A67C89"/>
          <w:p w14:paraId="503FE380" w14:textId="095E3D4E" w:rsidR="000A26D6" w:rsidRDefault="000A26D6" w:rsidP="00A67C89">
            <w:r>
              <w:t>Lab 3</w:t>
            </w:r>
            <w:r w:rsidR="002964E0">
              <w:t xml:space="preserve"> (5%)</w:t>
            </w:r>
            <w:r>
              <w:t xml:space="preserve"> due </w:t>
            </w:r>
            <w:r w:rsidR="00040477">
              <w:t>Feb</w:t>
            </w:r>
            <w:r>
              <w:t xml:space="preserve"> </w:t>
            </w:r>
            <w:r w:rsidR="00040477">
              <w:t>6</w:t>
            </w:r>
            <w:r w:rsidR="00B524E4">
              <w:t>th</w:t>
            </w:r>
            <w:r>
              <w:t xml:space="preserve"> 11:59p</w:t>
            </w:r>
            <w:r w:rsidR="002964E0">
              <w:t>m</w:t>
            </w:r>
          </w:p>
        </w:tc>
        <w:tc>
          <w:tcPr>
            <w:tcW w:w="2340" w:type="dxa"/>
          </w:tcPr>
          <w:p w14:paraId="3E07972B" w14:textId="31E2433C" w:rsidR="00A67C89" w:rsidRDefault="00446751" w:rsidP="00A67C89">
            <w:r>
              <w:t>Week 4 Slides</w:t>
            </w:r>
          </w:p>
        </w:tc>
        <w:tc>
          <w:tcPr>
            <w:tcW w:w="1350" w:type="dxa"/>
          </w:tcPr>
          <w:p w14:paraId="443F1527" w14:textId="3A466729" w:rsidR="00A67C89" w:rsidRDefault="002C7E25" w:rsidP="00A67C89">
            <w:r>
              <w:t>1</w:t>
            </w:r>
            <w:r w:rsidR="00B61BFB">
              <w:t>-3</w:t>
            </w:r>
          </w:p>
        </w:tc>
      </w:tr>
      <w:tr w:rsidR="00A40C7B" w14:paraId="4F682956" w14:textId="77777777" w:rsidTr="002964E0">
        <w:tc>
          <w:tcPr>
            <w:tcW w:w="1366" w:type="dxa"/>
          </w:tcPr>
          <w:p w14:paraId="61233FB0" w14:textId="77777777" w:rsidR="00A40C7B" w:rsidRPr="00D76F22" w:rsidRDefault="00A40C7B" w:rsidP="00A40C7B">
            <w:pPr>
              <w:rPr>
                <w:b/>
                <w:bCs/>
              </w:rPr>
            </w:pPr>
            <w:r w:rsidRPr="00D76F22">
              <w:rPr>
                <w:b/>
                <w:bCs/>
              </w:rPr>
              <w:t>Week 5</w:t>
            </w:r>
          </w:p>
          <w:p w14:paraId="094F50C8" w14:textId="799C5106" w:rsidR="00D67596" w:rsidRDefault="006B2103" w:rsidP="00A40C7B">
            <w:r>
              <w:t>Feb 12</w:t>
            </w:r>
          </w:p>
        </w:tc>
        <w:tc>
          <w:tcPr>
            <w:tcW w:w="3874" w:type="dxa"/>
          </w:tcPr>
          <w:p w14:paraId="19F77304" w14:textId="77777777" w:rsidR="00A40C7B" w:rsidRDefault="00FF4AC5" w:rsidP="00A40C7B">
            <w:pPr>
              <w:rPr>
                <w:b/>
                <w:bCs/>
              </w:rPr>
            </w:pPr>
            <w:r w:rsidRPr="0012149B">
              <w:rPr>
                <w:b/>
                <w:bCs/>
              </w:rPr>
              <w:t>Deep learning techniques in Machine Vision</w:t>
            </w:r>
          </w:p>
          <w:p w14:paraId="5A3A9D6A" w14:textId="77777777" w:rsidR="007115F5" w:rsidRPr="007115F5" w:rsidRDefault="007115F5" w:rsidP="007115F5">
            <w:pPr>
              <w:pStyle w:val="ListParagraph"/>
              <w:numPr>
                <w:ilvl w:val="0"/>
                <w:numId w:val="21"/>
              </w:numPr>
            </w:pPr>
            <w:r>
              <w:rPr>
                <w:b/>
                <w:bCs/>
              </w:rPr>
              <w:t>I</w:t>
            </w:r>
            <w:r w:rsidRPr="007115F5">
              <w:t>mage classification with CNN</w:t>
            </w:r>
          </w:p>
          <w:p w14:paraId="110B4D02" w14:textId="77777777" w:rsidR="007115F5" w:rsidRPr="00836ED7" w:rsidRDefault="007115F5" w:rsidP="007115F5">
            <w:pPr>
              <w:pStyle w:val="ListParagraph"/>
              <w:numPr>
                <w:ilvl w:val="0"/>
                <w:numId w:val="21"/>
              </w:numPr>
              <w:rPr>
                <w:b/>
                <w:bCs/>
              </w:rPr>
            </w:pPr>
            <w:r w:rsidRPr="007115F5">
              <w:t>Computer Vision problems</w:t>
            </w:r>
            <w:r>
              <w:t xml:space="preserve"> and solutions using CNN</w:t>
            </w:r>
          </w:p>
          <w:p w14:paraId="42DACD11" w14:textId="06F8A22E" w:rsidR="00836ED7" w:rsidRPr="007115F5" w:rsidRDefault="00836ED7" w:rsidP="007115F5">
            <w:pPr>
              <w:pStyle w:val="ListParagraph"/>
              <w:numPr>
                <w:ilvl w:val="0"/>
                <w:numId w:val="21"/>
              </w:numPr>
              <w:rPr>
                <w:b/>
                <w:bCs/>
              </w:rPr>
            </w:pPr>
            <w:r>
              <w:lastRenderedPageBreak/>
              <w:t>ROC Curve</w:t>
            </w:r>
          </w:p>
        </w:tc>
        <w:tc>
          <w:tcPr>
            <w:tcW w:w="2495" w:type="dxa"/>
          </w:tcPr>
          <w:p w14:paraId="4FF0A0B6" w14:textId="77777777" w:rsidR="00A40C7B" w:rsidRDefault="00185105" w:rsidP="002964E0">
            <w:pPr>
              <w:pStyle w:val="ListParagraph"/>
              <w:numPr>
                <w:ilvl w:val="0"/>
                <w:numId w:val="4"/>
              </w:numPr>
              <w:jc w:val="both"/>
            </w:pPr>
            <w:r>
              <w:lastRenderedPageBreak/>
              <w:t>Lab</w:t>
            </w:r>
          </w:p>
          <w:p w14:paraId="0C0DDEAA" w14:textId="77777777" w:rsidR="002964E0" w:rsidRDefault="002964E0" w:rsidP="002964E0">
            <w:pPr>
              <w:pStyle w:val="ListParagraph"/>
              <w:numPr>
                <w:ilvl w:val="0"/>
                <w:numId w:val="4"/>
              </w:numPr>
              <w:jc w:val="both"/>
            </w:pPr>
            <w:r>
              <w:t>Lecture</w:t>
            </w:r>
          </w:p>
          <w:p w14:paraId="5EF9D8CB" w14:textId="19043258" w:rsidR="000828EE" w:rsidRDefault="000828EE" w:rsidP="002964E0">
            <w:pPr>
              <w:pStyle w:val="ListParagraph"/>
              <w:numPr>
                <w:ilvl w:val="0"/>
                <w:numId w:val="4"/>
              </w:numPr>
              <w:jc w:val="both"/>
            </w:pPr>
            <w:r>
              <w:t>Hybrid</w:t>
            </w:r>
          </w:p>
        </w:tc>
        <w:tc>
          <w:tcPr>
            <w:tcW w:w="2970" w:type="dxa"/>
          </w:tcPr>
          <w:p w14:paraId="1A6D2B96" w14:textId="7526D30B" w:rsidR="00A40C7B" w:rsidRDefault="000A26D6" w:rsidP="00A40C7B">
            <w:r>
              <w:t xml:space="preserve">Lab 3 Demo </w:t>
            </w:r>
            <w:r w:rsidR="00040477">
              <w:t xml:space="preserve">Feb </w:t>
            </w:r>
            <w:r w:rsidR="000022BE">
              <w:t>9</w:t>
            </w:r>
            <w:r w:rsidR="000022BE" w:rsidRPr="000022BE">
              <w:rPr>
                <w:vertAlign w:val="superscript"/>
              </w:rPr>
              <w:t>th</w:t>
            </w:r>
            <w:r w:rsidR="000022BE">
              <w:t xml:space="preserve">/ </w:t>
            </w:r>
            <w:r w:rsidR="00040477">
              <w:t>12th</w:t>
            </w:r>
          </w:p>
          <w:p w14:paraId="465C6E58" w14:textId="77777777" w:rsidR="002964E0" w:rsidRDefault="002964E0" w:rsidP="00A40C7B"/>
          <w:p w14:paraId="31FED8DC" w14:textId="4E1C504D" w:rsidR="002964E0" w:rsidRDefault="002964E0" w:rsidP="00A40C7B">
            <w:r>
              <w:t>Lab 4 (5%) due</w:t>
            </w:r>
            <w:r w:rsidR="001B2718">
              <w:t xml:space="preserve"> </w:t>
            </w:r>
            <w:r w:rsidR="006A0BE3">
              <w:t>Feb 13</w:t>
            </w:r>
            <w:r>
              <w:t>th 11:59pm</w:t>
            </w:r>
          </w:p>
        </w:tc>
        <w:tc>
          <w:tcPr>
            <w:tcW w:w="2340" w:type="dxa"/>
          </w:tcPr>
          <w:p w14:paraId="18D24618" w14:textId="6BDF3387" w:rsidR="00A40C7B" w:rsidRDefault="00446751" w:rsidP="00A40C7B">
            <w:r>
              <w:t>Week 5 Slides</w:t>
            </w:r>
          </w:p>
        </w:tc>
        <w:tc>
          <w:tcPr>
            <w:tcW w:w="1350" w:type="dxa"/>
          </w:tcPr>
          <w:p w14:paraId="55D7B5D9" w14:textId="2ED6AF1D" w:rsidR="00A40C7B" w:rsidRDefault="002C7E25" w:rsidP="00A40C7B">
            <w:r>
              <w:t>1</w:t>
            </w:r>
            <w:r w:rsidR="005D25EE">
              <w:t>-</w:t>
            </w:r>
            <w:r w:rsidR="005915D2">
              <w:t>4</w:t>
            </w:r>
          </w:p>
        </w:tc>
      </w:tr>
      <w:tr w:rsidR="00A40C7B" w14:paraId="3426FD99" w14:textId="77777777" w:rsidTr="002964E0">
        <w:tc>
          <w:tcPr>
            <w:tcW w:w="1366" w:type="dxa"/>
          </w:tcPr>
          <w:p w14:paraId="1ACA17D4" w14:textId="77777777" w:rsidR="00A40C7B" w:rsidRPr="00D76F22" w:rsidRDefault="00A40C7B" w:rsidP="00A40C7B">
            <w:pPr>
              <w:rPr>
                <w:b/>
                <w:bCs/>
              </w:rPr>
            </w:pPr>
            <w:r w:rsidRPr="00D76F22">
              <w:rPr>
                <w:b/>
                <w:bCs/>
              </w:rPr>
              <w:t>Week 6</w:t>
            </w:r>
          </w:p>
          <w:p w14:paraId="6A06AA79" w14:textId="78A9D261" w:rsidR="00D67596" w:rsidRDefault="006B2103" w:rsidP="00A40C7B">
            <w:r>
              <w:t>Feb 19</w:t>
            </w:r>
          </w:p>
        </w:tc>
        <w:tc>
          <w:tcPr>
            <w:tcW w:w="3874" w:type="dxa"/>
          </w:tcPr>
          <w:p w14:paraId="1CC6C2D2" w14:textId="388DE9AE" w:rsidR="00A40C7B" w:rsidRPr="0012149B" w:rsidRDefault="008B738B" w:rsidP="00A40C7B">
            <w:pPr>
              <w:rPr>
                <w:b/>
                <w:bCs/>
              </w:rPr>
            </w:pPr>
            <w:r w:rsidRPr="0012149B">
              <w:rPr>
                <w:b/>
                <w:bCs/>
              </w:rPr>
              <w:t>Mid</w:t>
            </w:r>
            <w:r w:rsidR="00E31757">
              <w:rPr>
                <w:b/>
                <w:bCs/>
              </w:rPr>
              <w:t>t</w:t>
            </w:r>
            <w:r w:rsidRPr="0012149B">
              <w:rPr>
                <w:b/>
                <w:bCs/>
              </w:rPr>
              <w:t xml:space="preserve">erm </w:t>
            </w:r>
            <w:r w:rsidR="002E74A3">
              <w:rPr>
                <w:b/>
                <w:bCs/>
              </w:rPr>
              <w:t>Exam</w:t>
            </w:r>
          </w:p>
        </w:tc>
        <w:tc>
          <w:tcPr>
            <w:tcW w:w="2495" w:type="dxa"/>
          </w:tcPr>
          <w:p w14:paraId="1105A54D" w14:textId="77777777" w:rsidR="00A40C7B" w:rsidRDefault="00BC6D27" w:rsidP="002964E0">
            <w:pPr>
              <w:pStyle w:val="ListParagraph"/>
              <w:numPr>
                <w:ilvl w:val="0"/>
                <w:numId w:val="3"/>
              </w:numPr>
              <w:jc w:val="both"/>
            </w:pPr>
            <w:r>
              <w:t>Lab</w:t>
            </w:r>
          </w:p>
          <w:p w14:paraId="102CA41F" w14:textId="1968F65C" w:rsidR="002964E0" w:rsidRDefault="002964E0" w:rsidP="002964E0">
            <w:pPr>
              <w:pStyle w:val="ListParagraph"/>
              <w:numPr>
                <w:ilvl w:val="0"/>
                <w:numId w:val="3"/>
              </w:numPr>
              <w:jc w:val="both"/>
            </w:pPr>
            <w:r>
              <w:t>Midterm</w:t>
            </w:r>
          </w:p>
        </w:tc>
        <w:tc>
          <w:tcPr>
            <w:tcW w:w="2970" w:type="dxa"/>
          </w:tcPr>
          <w:p w14:paraId="28800FE7" w14:textId="746EDF17" w:rsidR="00A40C7B" w:rsidRDefault="00E946A7" w:rsidP="00A40C7B">
            <w:r w:rsidRPr="002964E0">
              <w:rPr>
                <w:highlight w:val="yellow"/>
              </w:rPr>
              <w:t xml:space="preserve">Midterm </w:t>
            </w:r>
            <w:r w:rsidR="0039210E">
              <w:rPr>
                <w:highlight w:val="yellow"/>
              </w:rPr>
              <w:t>Exam</w:t>
            </w:r>
            <w:r w:rsidR="00225964">
              <w:t xml:space="preserve"> </w:t>
            </w:r>
            <w:r w:rsidR="002964E0">
              <w:t>(15%)</w:t>
            </w:r>
            <w:r w:rsidR="006A0BE3">
              <w:br/>
            </w:r>
          </w:p>
          <w:p w14:paraId="5ECCCB95" w14:textId="6F8F7ADB" w:rsidR="006A0BE3" w:rsidRDefault="006A0BE3" w:rsidP="006A0BE3">
            <w:r>
              <w:t xml:space="preserve">Lab 4 Demo Feb </w:t>
            </w:r>
            <w:r w:rsidR="000022BE">
              <w:t>TBD/</w:t>
            </w:r>
            <w:r>
              <w:t>19th</w:t>
            </w:r>
          </w:p>
          <w:p w14:paraId="0AD5AB31" w14:textId="77777777" w:rsidR="0045717A" w:rsidRDefault="0045717A" w:rsidP="00A40C7B"/>
          <w:p w14:paraId="1BA0E4B9" w14:textId="663676A7" w:rsidR="002964E0" w:rsidRDefault="002964E0" w:rsidP="0045351D"/>
        </w:tc>
        <w:tc>
          <w:tcPr>
            <w:tcW w:w="2340" w:type="dxa"/>
          </w:tcPr>
          <w:p w14:paraId="06734E2C" w14:textId="4D4BEA88" w:rsidR="00A40C7B" w:rsidRDefault="00A40C7B" w:rsidP="00A40C7B"/>
        </w:tc>
        <w:tc>
          <w:tcPr>
            <w:tcW w:w="1350" w:type="dxa"/>
          </w:tcPr>
          <w:p w14:paraId="108AB3F8" w14:textId="26276A15" w:rsidR="00A40C7B" w:rsidRDefault="002C7E25" w:rsidP="00A40C7B">
            <w:r>
              <w:t>1</w:t>
            </w:r>
            <w:r w:rsidR="005D25EE">
              <w:t>-</w:t>
            </w:r>
            <w:r>
              <w:t>4</w:t>
            </w:r>
          </w:p>
        </w:tc>
      </w:tr>
      <w:tr w:rsidR="00A40C7B" w14:paraId="3B1D97B3" w14:textId="77777777" w:rsidTr="002964E0">
        <w:tc>
          <w:tcPr>
            <w:tcW w:w="1366" w:type="dxa"/>
          </w:tcPr>
          <w:p w14:paraId="18485C1A" w14:textId="77777777" w:rsidR="00A40C7B" w:rsidRPr="00D76F22" w:rsidRDefault="00A40C7B" w:rsidP="00A40C7B">
            <w:pPr>
              <w:rPr>
                <w:b/>
                <w:bCs/>
              </w:rPr>
            </w:pPr>
            <w:r w:rsidRPr="00D76F22">
              <w:rPr>
                <w:b/>
                <w:bCs/>
              </w:rPr>
              <w:t>Week 7</w:t>
            </w:r>
          </w:p>
          <w:p w14:paraId="56DB9B84" w14:textId="4CAC2DB2" w:rsidR="00D67596" w:rsidRDefault="006B2103" w:rsidP="00A40C7B">
            <w:r>
              <w:t>Feb 26</w:t>
            </w:r>
          </w:p>
        </w:tc>
        <w:tc>
          <w:tcPr>
            <w:tcW w:w="3874" w:type="dxa"/>
          </w:tcPr>
          <w:p w14:paraId="39B98FE1" w14:textId="77777777" w:rsidR="00A40C7B" w:rsidRDefault="00603EAE" w:rsidP="00A40C7B">
            <w:pPr>
              <w:rPr>
                <w:b/>
                <w:bCs/>
              </w:rPr>
            </w:pPr>
            <w:r w:rsidRPr="0012149B">
              <w:rPr>
                <w:b/>
                <w:bCs/>
              </w:rPr>
              <w:t xml:space="preserve">Introduction to </w:t>
            </w:r>
            <w:proofErr w:type="spellStart"/>
            <w:r w:rsidRPr="0012149B">
              <w:rPr>
                <w:b/>
                <w:bCs/>
              </w:rPr>
              <w:t>PyTorch</w:t>
            </w:r>
            <w:proofErr w:type="spellEnd"/>
          </w:p>
          <w:p w14:paraId="390E56CC" w14:textId="302BFA6E" w:rsidR="007115F5" w:rsidRDefault="007115F5" w:rsidP="007115F5">
            <w:pPr>
              <w:pStyle w:val="ListParagraph"/>
              <w:numPr>
                <w:ilvl w:val="0"/>
                <w:numId w:val="20"/>
              </w:numPr>
            </w:pPr>
            <w:proofErr w:type="spellStart"/>
            <w:r w:rsidRPr="007115F5">
              <w:t>PyTorch</w:t>
            </w:r>
            <w:proofErr w:type="spellEnd"/>
            <w:r w:rsidRPr="007115F5">
              <w:t xml:space="preserve"> Vs TensorFlow</w:t>
            </w:r>
          </w:p>
          <w:p w14:paraId="5666D837" w14:textId="2197F3C5" w:rsidR="007115F5" w:rsidRPr="007115F5" w:rsidRDefault="007115F5" w:rsidP="007115F5">
            <w:pPr>
              <w:pStyle w:val="ListParagraph"/>
              <w:numPr>
                <w:ilvl w:val="0"/>
                <w:numId w:val="20"/>
              </w:numPr>
            </w:pPr>
            <w:r>
              <w:t xml:space="preserve">Computer Vision with </w:t>
            </w:r>
            <w:proofErr w:type="spellStart"/>
            <w:r>
              <w:t>PyTorch</w:t>
            </w:r>
            <w:proofErr w:type="spellEnd"/>
          </w:p>
          <w:p w14:paraId="41E9F4FD" w14:textId="284930D1" w:rsidR="00D461C6" w:rsidRPr="0012149B" w:rsidRDefault="00D461C6" w:rsidP="00A40C7B">
            <w:pPr>
              <w:rPr>
                <w:b/>
                <w:bCs/>
              </w:rPr>
            </w:pPr>
          </w:p>
        </w:tc>
        <w:tc>
          <w:tcPr>
            <w:tcW w:w="2495" w:type="dxa"/>
          </w:tcPr>
          <w:p w14:paraId="34453BD4" w14:textId="77777777" w:rsidR="00A40C7B" w:rsidRDefault="00B56470" w:rsidP="002964E0">
            <w:pPr>
              <w:pStyle w:val="ListParagraph"/>
              <w:numPr>
                <w:ilvl w:val="0"/>
                <w:numId w:val="9"/>
              </w:numPr>
            </w:pPr>
            <w:r>
              <w:t>Lab</w:t>
            </w:r>
          </w:p>
          <w:p w14:paraId="30C8B22D" w14:textId="77777777" w:rsidR="002964E0" w:rsidRDefault="002964E0" w:rsidP="002964E0">
            <w:pPr>
              <w:pStyle w:val="ListParagraph"/>
              <w:numPr>
                <w:ilvl w:val="0"/>
                <w:numId w:val="9"/>
              </w:numPr>
            </w:pPr>
            <w:r>
              <w:t>Lecture</w:t>
            </w:r>
          </w:p>
          <w:p w14:paraId="79E9E218" w14:textId="77777777" w:rsidR="002964E0" w:rsidRDefault="002964E0" w:rsidP="002964E0">
            <w:pPr>
              <w:pStyle w:val="ListParagraph"/>
              <w:numPr>
                <w:ilvl w:val="0"/>
                <w:numId w:val="9"/>
              </w:numPr>
            </w:pPr>
            <w:r>
              <w:t>Assignment</w:t>
            </w:r>
          </w:p>
          <w:p w14:paraId="4768662D" w14:textId="0B9FFB4D" w:rsidR="000828EE" w:rsidRDefault="000828EE" w:rsidP="002964E0">
            <w:pPr>
              <w:pStyle w:val="ListParagraph"/>
              <w:numPr>
                <w:ilvl w:val="0"/>
                <w:numId w:val="9"/>
              </w:numPr>
            </w:pPr>
            <w:r>
              <w:t>Hybrid</w:t>
            </w:r>
          </w:p>
        </w:tc>
        <w:tc>
          <w:tcPr>
            <w:tcW w:w="2970" w:type="dxa"/>
          </w:tcPr>
          <w:p w14:paraId="6CAE259E" w14:textId="77777777" w:rsidR="0045351D" w:rsidRDefault="0045351D" w:rsidP="004B3AA5"/>
          <w:p w14:paraId="5CD60F14" w14:textId="6FAC879D" w:rsidR="0045351D" w:rsidRDefault="0045351D" w:rsidP="0045351D">
            <w:r>
              <w:t>Assignment 1 (10%) due Feb 27th 11:59pm</w:t>
            </w:r>
          </w:p>
          <w:p w14:paraId="0B24A524" w14:textId="67C2A6A2" w:rsidR="000A26D6" w:rsidRDefault="000A26D6" w:rsidP="0045717A"/>
        </w:tc>
        <w:tc>
          <w:tcPr>
            <w:tcW w:w="2340" w:type="dxa"/>
          </w:tcPr>
          <w:p w14:paraId="17E012EC" w14:textId="3F6F648C" w:rsidR="00A40C7B" w:rsidRDefault="002C7E25" w:rsidP="00A40C7B">
            <w:r>
              <w:t xml:space="preserve">Week </w:t>
            </w:r>
            <w:r w:rsidR="004F13E5">
              <w:t>6</w:t>
            </w:r>
            <w:r>
              <w:t xml:space="preserve"> Slides</w:t>
            </w:r>
          </w:p>
        </w:tc>
        <w:tc>
          <w:tcPr>
            <w:tcW w:w="1350" w:type="dxa"/>
          </w:tcPr>
          <w:p w14:paraId="0A42AE18" w14:textId="6B28C4E0" w:rsidR="00A40C7B" w:rsidRDefault="002C7E25" w:rsidP="00A40C7B">
            <w:r>
              <w:t>1</w:t>
            </w:r>
            <w:r w:rsidR="00CB78D2">
              <w:t>-</w:t>
            </w:r>
            <w:r>
              <w:t>3</w:t>
            </w:r>
          </w:p>
        </w:tc>
      </w:tr>
      <w:tr w:rsidR="00FC25BF" w14:paraId="101C2671" w14:textId="77777777" w:rsidTr="002964E0">
        <w:tc>
          <w:tcPr>
            <w:tcW w:w="1366" w:type="dxa"/>
            <w:shd w:val="clear" w:color="auto" w:fill="A6C8BC"/>
          </w:tcPr>
          <w:p w14:paraId="7B6768F3" w14:textId="77777777" w:rsidR="00FC25BF" w:rsidRPr="00D76F22" w:rsidRDefault="00FC25BF" w:rsidP="00FC25BF">
            <w:pPr>
              <w:rPr>
                <w:b/>
                <w:bCs/>
              </w:rPr>
            </w:pPr>
            <w:r w:rsidRPr="00D76F22">
              <w:rPr>
                <w:b/>
                <w:bCs/>
              </w:rPr>
              <w:t>Week 8</w:t>
            </w:r>
          </w:p>
          <w:p w14:paraId="795184B7" w14:textId="57AD8750" w:rsidR="00D67596" w:rsidRDefault="00D75916" w:rsidP="00FC25BF">
            <w:r>
              <w:t xml:space="preserve">Mar </w:t>
            </w:r>
            <w:r w:rsidR="00BD17E9">
              <w:t>2</w:t>
            </w:r>
          </w:p>
        </w:tc>
        <w:tc>
          <w:tcPr>
            <w:tcW w:w="3874" w:type="dxa"/>
            <w:shd w:val="clear" w:color="auto" w:fill="A6C8BC"/>
          </w:tcPr>
          <w:p w14:paraId="475D66C0" w14:textId="77777777" w:rsidR="00FC25BF" w:rsidRDefault="00FC25BF" w:rsidP="00FC25BF">
            <w:r w:rsidRPr="00F9523F">
              <w:t>BREAK</w:t>
            </w:r>
          </w:p>
        </w:tc>
        <w:tc>
          <w:tcPr>
            <w:tcW w:w="2495" w:type="dxa"/>
            <w:shd w:val="clear" w:color="auto" w:fill="A6C8BC"/>
          </w:tcPr>
          <w:p w14:paraId="653BC0C5" w14:textId="77777777" w:rsidR="00FC25BF" w:rsidRDefault="00FC25BF" w:rsidP="00FC25BF">
            <w:r w:rsidRPr="00F9523F">
              <w:t>BREAK</w:t>
            </w:r>
          </w:p>
        </w:tc>
        <w:tc>
          <w:tcPr>
            <w:tcW w:w="2970" w:type="dxa"/>
            <w:shd w:val="clear" w:color="auto" w:fill="A6C8BC"/>
          </w:tcPr>
          <w:p w14:paraId="405F2A6C" w14:textId="77777777" w:rsidR="00FC25BF" w:rsidRDefault="00FC25BF" w:rsidP="00FC25BF">
            <w:r w:rsidRPr="00F9523F">
              <w:t>BREAK</w:t>
            </w:r>
          </w:p>
        </w:tc>
        <w:tc>
          <w:tcPr>
            <w:tcW w:w="2340" w:type="dxa"/>
            <w:shd w:val="clear" w:color="auto" w:fill="A6C8BC"/>
          </w:tcPr>
          <w:p w14:paraId="1DEB3772" w14:textId="77777777" w:rsidR="00FC25BF" w:rsidRDefault="00FC25BF" w:rsidP="00FC25BF">
            <w:r w:rsidRPr="00F9523F">
              <w:t>BREAK</w:t>
            </w:r>
          </w:p>
        </w:tc>
        <w:tc>
          <w:tcPr>
            <w:tcW w:w="1350" w:type="dxa"/>
            <w:shd w:val="clear" w:color="auto" w:fill="A6C8BC"/>
          </w:tcPr>
          <w:p w14:paraId="63BACB75" w14:textId="77777777" w:rsidR="00FC25BF" w:rsidRDefault="00FC25BF" w:rsidP="00FC25BF"/>
        </w:tc>
      </w:tr>
      <w:tr w:rsidR="00A40C7B" w14:paraId="0EB8C024" w14:textId="77777777" w:rsidTr="002964E0">
        <w:tc>
          <w:tcPr>
            <w:tcW w:w="1366" w:type="dxa"/>
          </w:tcPr>
          <w:p w14:paraId="53181752" w14:textId="77777777" w:rsidR="00A40C7B" w:rsidRPr="00D76F22" w:rsidRDefault="00A40C7B" w:rsidP="00A40C7B">
            <w:pPr>
              <w:rPr>
                <w:b/>
                <w:bCs/>
              </w:rPr>
            </w:pPr>
            <w:r w:rsidRPr="00D76F22">
              <w:rPr>
                <w:b/>
                <w:bCs/>
              </w:rPr>
              <w:t>Week 9</w:t>
            </w:r>
          </w:p>
          <w:p w14:paraId="22FB75D9" w14:textId="6489EF3F" w:rsidR="00D67596" w:rsidRDefault="00BD17E9" w:rsidP="00A40C7B">
            <w:r>
              <w:t>Mar 12</w:t>
            </w:r>
          </w:p>
        </w:tc>
        <w:tc>
          <w:tcPr>
            <w:tcW w:w="3874" w:type="dxa"/>
          </w:tcPr>
          <w:p w14:paraId="23E4D389" w14:textId="57D11A8A" w:rsidR="00440453" w:rsidRPr="00553281" w:rsidRDefault="00553281" w:rsidP="00553281">
            <w:pPr>
              <w:rPr>
                <w:b/>
                <w:bCs/>
              </w:rPr>
            </w:pPr>
            <w:r w:rsidRPr="00440453">
              <w:rPr>
                <w:b/>
                <w:bCs/>
              </w:rPr>
              <w:t xml:space="preserve">Introduction to </w:t>
            </w:r>
            <w:proofErr w:type="spellStart"/>
            <w:r w:rsidRPr="00440453">
              <w:rPr>
                <w:b/>
                <w:bCs/>
              </w:rPr>
              <w:t>OpenMMLab</w:t>
            </w:r>
            <w:proofErr w:type="spellEnd"/>
          </w:p>
        </w:tc>
        <w:tc>
          <w:tcPr>
            <w:tcW w:w="2495" w:type="dxa"/>
          </w:tcPr>
          <w:p w14:paraId="154E1C8B" w14:textId="4671F373" w:rsidR="00445561" w:rsidRDefault="00BC6D27" w:rsidP="00445561">
            <w:pPr>
              <w:pStyle w:val="ListParagraph"/>
              <w:numPr>
                <w:ilvl w:val="0"/>
                <w:numId w:val="10"/>
              </w:numPr>
            </w:pPr>
            <w:r>
              <w:t xml:space="preserve">Lab </w:t>
            </w:r>
          </w:p>
          <w:p w14:paraId="60CE8ADC" w14:textId="77777777" w:rsidR="002964E0" w:rsidRDefault="002964E0" w:rsidP="002964E0">
            <w:pPr>
              <w:pStyle w:val="ListParagraph"/>
              <w:numPr>
                <w:ilvl w:val="0"/>
                <w:numId w:val="10"/>
              </w:numPr>
            </w:pPr>
            <w:r>
              <w:t>Lecture</w:t>
            </w:r>
          </w:p>
          <w:p w14:paraId="1C93F01C" w14:textId="6E294E40" w:rsidR="000828EE" w:rsidRDefault="000828EE" w:rsidP="002964E0">
            <w:pPr>
              <w:pStyle w:val="ListParagraph"/>
              <w:numPr>
                <w:ilvl w:val="0"/>
                <w:numId w:val="10"/>
              </w:numPr>
            </w:pPr>
            <w:r>
              <w:t>Hybrid</w:t>
            </w:r>
          </w:p>
        </w:tc>
        <w:tc>
          <w:tcPr>
            <w:tcW w:w="2970" w:type="dxa"/>
          </w:tcPr>
          <w:p w14:paraId="56B85457" w14:textId="1C92BC58" w:rsidR="002964E0" w:rsidRDefault="002964E0" w:rsidP="00A40C7B">
            <w:r>
              <w:t xml:space="preserve">Assignment 1 Demo </w:t>
            </w:r>
            <w:r w:rsidR="0045351D">
              <w:t xml:space="preserve">Mar </w:t>
            </w:r>
            <w:r w:rsidR="0066447D">
              <w:t>10</w:t>
            </w:r>
            <w:r w:rsidR="0066447D" w:rsidRPr="0066447D">
              <w:rPr>
                <w:vertAlign w:val="superscript"/>
              </w:rPr>
              <w:t>th</w:t>
            </w:r>
            <w:r w:rsidR="0066447D">
              <w:t>/</w:t>
            </w:r>
            <w:r w:rsidR="0045351D">
              <w:t>12th</w:t>
            </w:r>
          </w:p>
          <w:p w14:paraId="0C04A43C" w14:textId="77777777" w:rsidR="004B3AA5" w:rsidRDefault="004B3AA5" w:rsidP="00A40C7B"/>
          <w:p w14:paraId="4C047E6C" w14:textId="599AFA6E" w:rsidR="00553281" w:rsidRDefault="00553281" w:rsidP="00553281">
            <w:r>
              <w:t>Lab 5 (5%) due Mar 13</w:t>
            </w:r>
            <w:r w:rsidRPr="0045351D">
              <w:rPr>
                <w:vertAlign w:val="superscript"/>
              </w:rPr>
              <w:t>th</w:t>
            </w:r>
          </w:p>
          <w:p w14:paraId="5B22402A" w14:textId="478A318C" w:rsidR="00553281" w:rsidRDefault="00553281" w:rsidP="00A40C7B">
            <w:r>
              <w:t>11:59pm</w:t>
            </w:r>
          </w:p>
          <w:p w14:paraId="726F24A1" w14:textId="742ECCBE" w:rsidR="00A40C7B" w:rsidRDefault="00A40C7B" w:rsidP="00097173"/>
        </w:tc>
        <w:tc>
          <w:tcPr>
            <w:tcW w:w="2340" w:type="dxa"/>
          </w:tcPr>
          <w:p w14:paraId="2CDD391D" w14:textId="28ABD54B" w:rsidR="00A40C7B" w:rsidRDefault="00655B7F" w:rsidP="00A40C7B">
            <w:r>
              <w:t xml:space="preserve">Week </w:t>
            </w:r>
            <w:r w:rsidR="00CD0770">
              <w:t>7</w:t>
            </w:r>
            <w:r>
              <w:t xml:space="preserve"> Slides</w:t>
            </w:r>
          </w:p>
        </w:tc>
        <w:tc>
          <w:tcPr>
            <w:tcW w:w="1350" w:type="dxa"/>
          </w:tcPr>
          <w:p w14:paraId="3DE4D47E" w14:textId="6BB63D84" w:rsidR="00A40C7B" w:rsidRDefault="002C7E25" w:rsidP="00A40C7B">
            <w:r>
              <w:t>2</w:t>
            </w:r>
            <w:r w:rsidR="005D25EE">
              <w:t>-</w:t>
            </w:r>
            <w:r>
              <w:t>4</w:t>
            </w:r>
          </w:p>
        </w:tc>
      </w:tr>
      <w:tr w:rsidR="00553281" w14:paraId="132712C0" w14:textId="77777777" w:rsidTr="002964E0">
        <w:tc>
          <w:tcPr>
            <w:tcW w:w="1366" w:type="dxa"/>
          </w:tcPr>
          <w:p w14:paraId="2C2DE3C5" w14:textId="77777777" w:rsidR="00553281" w:rsidRDefault="00553281" w:rsidP="00553281">
            <w:pPr>
              <w:rPr>
                <w:b/>
                <w:bCs/>
              </w:rPr>
            </w:pPr>
            <w:r w:rsidRPr="00D76F22">
              <w:rPr>
                <w:b/>
                <w:bCs/>
              </w:rPr>
              <w:t>Week 10</w:t>
            </w:r>
          </w:p>
          <w:p w14:paraId="60AFDACD" w14:textId="39426C6F" w:rsidR="00553281" w:rsidRPr="00BD17E9" w:rsidRDefault="00553281" w:rsidP="00553281">
            <w:r w:rsidRPr="00BD17E9">
              <w:t>Mar 19</w:t>
            </w:r>
          </w:p>
        </w:tc>
        <w:tc>
          <w:tcPr>
            <w:tcW w:w="3874" w:type="dxa"/>
          </w:tcPr>
          <w:p w14:paraId="0A1C305E" w14:textId="77777777" w:rsidR="00553281" w:rsidRDefault="00553281" w:rsidP="00553281">
            <w:pPr>
              <w:rPr>
                <w:b/>
                <w:bCs/>
              </w:rPr>
            </w:pPr>
            <w:r w:rsidRPr="0012149B">
              <w:rPr>
                <w:b/>
                <w:bCs/>
              </w:rPr>
              <w:t>Fundamentals of Object Detection</w:t>
            </w:r>
          </w:p>
          <w:p w14:paraId="76783E1E" w14:textId="77777777" w:rsidR="00553281" w:rsidRDefault="00553281" w:rsidP="00553281">
            <w:pPr>
              <w:pStyle w:val="ListParagraph"/>
              <w:numPr>
                <w:ilvl w:val="0"/>
                <w:numId w:val="22"/>
              </w:numPr>
            </w:pPr>
            <w:r w:rsidRPr="00440453">
              <w:t>Traditional Object Detection</w:t>
            </w:r>
          </w:p>
          <w:p w14:paraId="5569CD61" w14:textId="7DF3F909" w:rsidR="00553281" w:rsidRPr="00440453" w:rsidRDefault="00553281" w:rsidP="00553281">
            <w:pPr>
              <w:pStyle w:val="ListParagraph"/>
              <w:numPr>
                <w:ilvl w:val="0"/>
                <w:numId w:val="22"/>
              </w:numPr>
            </w:pPr>
            <w:r w:rsidRPr="00440453">
              <w:t>SSD Vs YOLO</w:t>
            </w:r>
          </w:p>
        </w:tc>
        <w:tc>
          <w:tcPr>
            <w:tcW w:w="2495" w:type="dxa"/>
          </w:tcPr>
          <w:p w14:paraId="0D0E3995" w14:textId="70416253" w:rsidR="00553281" w:rsidRDefault="00553281" w:rsidP="00553281">
            <w:pPr>
              <w:pStyle w:val="ListParagraph"/>
              <w:numPr>
                <w:ilvl w:val="0"/>
                <w:numId w:val="11"/>
              </w:numPr>
            </w:pPr>
            <w:r>
              <w:t>Lecture</w:t>
            </w:r>
          </w:p>
          <w:p w14:paraId="276F4724" w14:textId="06FFD202" w:rsidR="00553281" w:rsidRDefault="00553281" w:rsidP="00553281">
            <w:pPr>
              <w:pStyle w:val="ListParagraph"/>
              <w:numPr>
                <w:ilvl w:val="0"/>
                <w:numId w:val="11"/>
              </w:numPr>
            </w:pPr>
            <w:r>
              <w:t>Lab</w:t>
            </w:r>
          </w:p>
          <w:p w14:paraId="6D1824A4" w14:textId="2DD62910" w:rsidR="00553281" w:rsidRDefault="00553281" w:rsidP="00553281">
            <w:pPr>
              <w:pStyle w:val="ListParagraph"/>
              <w:numPr>
                <w:ilvl w:val="0"/>
                <w:numId w:val="11"/>
              </w:numPr>
            </w:pPr>
            <w:r>
              <w:t>Hybrid</w:t>
            </w:r>
          </w:p>
          <w:p w14:paraId="56F8D316" w14:textId="1097FC20" w:rsidR="00553281" w:rsidRDefault="00553281" w:rsidP="00553281">
            <w:pPr>
              <w:pStyle w:val="ListParagraph"/>
              <w:numPr>
                <w:ilvl w:val="0"/>
                <w:numId w:val="11"/>
              </w:numPr>
            </w:pPr>
            <w:r>
              <w:t>Assignment</w:t>
            </w:r>
          </w:p>
        </w:tc>
        <w:tc>
          <w:tcPr>
            <w:tcW w:w="2970" w:type="dxa"/>
          </w:tcPr>
          <w:p w14:paraId="2C800E77" w14:textId="1E3FB2BC" w:rsidR="00553281" w:rsidRDefault="00553281" w:rsidP="00553281">
            <w:r>
              <w:t xml:space="preserve">Lab 5 Demo Mar </w:t>
            </w:r>
            <w:r w:rsidR="000022BE">
              <w:t>16</w:t>
            </w:r>
            <w:r w:rsidR="000022BE" w:rsidRPr="000022BE">
              <w:rPr>
                <w:vertAlign w:val="superscript"/>
              </w:rPr>
              <w:t>th</w:t>
            </w:r>
            <w:r w:rsidR="000022BE">
              <w:t>/</w:t>
            </w:r>
            <w:r>
              <w:t>19th</w:t>
            </w:r>
          </w:p>
          <w:p w14:paraId="7A8AB369" w14:textId="77777777" w:rsidR="00553281" w:rsidRDefault="00553281" w:rsidP="00553281"/>
          <w:p w14:paraId="6E4EC3C9" w14:textId="77777777" w:rsidR="00553281" w:rsidRDefault="00553281" w:rsidP="00553281">
            <w:r>
              <w:t>Assignment 2 (10%) due Mar 20th 11:59pm</w:t>
            </w:r>
          </w:p>
          <w:p w14:paraId="0E8C03F2" w14:textId="77777777" w:rsidR="00553281" w:rsidRDefault="00553281" w:rsidP="00553281"/>
          <w:p w14:paraId="22C6CC75" w14:textId="06E33268" w:rsidR="00553281" w:rsidRDefault="00553281" w:rsidP="00553281"/>
        </w:tc>
        <w:tc>
          <w:tcPr>
            <w:tcW w:w="2340" w:type="dxa"/>
          </w:tcPr>
          <w:p w14:paraId="3F9E79B3" w14:textId="7A9A590A" w:rsidR="00553281" w:rsidRDefault="00553281" w:rsidP="00553281">
            <w:r>
              <w:t>Week 8 Slides</w:t>
            </w:r>
          </w:p>
        </w:tc>
        <w:tc>
          <w:tcPr>
            <w:tcW w:w="1350" w:type="dxa"/>
          </w:tcPr>
          <w:p w14:paraId="3DAF8FA9" w14:textId="33AC7632" w:rsidR="00553281" w:rsidRDefault="00553281" w:rsidP="00553281">
            <w:r>
              <w:t>3-5</w:t>
            </w:r>
          </w:p>
        </w:tc>
      </w:tr>
      <w:tr w:rsidR="00553281" w14:paraId="7212C02B" w14:textId="77777777" w:rsidTr="00836ED7">
        <w:trPr>
          <w:trHeight w:val="1347"/>
        </w:trPr>
        <w:tc>
          <w:tcPr>
            <w:tcW w:w="1366" w:type="dxa"/>
          </w:tcPr>
          <w:p w14:paraId="7396D634" w14:textId="77777777" w:rsidR="00553281" w:rsidRPr="00D76F22" w:rsidRDefault="00553281" w:rsidP="00553281">
            <w:pPr>
              <w:rPr>
                <w:b/>
                <w:bCs/>
              </w:rPr>
            </w:pPr>
            <w:r w:rsidRPr="00D76F22">
              <w:rPr>
                <w:b/>
                <w:bCs/>
              </w:rPr>
              <w:lastRenderedPageBreak/>
              <w:t>Week 11</w:t>
            </w:r>
          </w:p>
          <w:p w14:paraId="5D0706BF" w14:textId="0A224B7C" w:rsidR="00553281" w:rsidRDefault="00553281" w:rsidP="00553281">
            <w:r>
              <w:t>Mar 26</w:t>
            </w:r>
          </w:p>
        </w:tc>
        <w:tc>
          <w:tcPr>
            <w:tcW w:w="3874" w:type="dxa"/>
          </w:tcPr>
          <w:p w14:paraId="7A8393DF" w14:textId="77777777" w:rsidR="00553281" w:rsidRDefault="00553281" w:rsidP="00553281">
            <w:pPr>
              <w:rPr>
                <w:b/>
                <w:bCs/>
              </w:rPr>
            </w:pPr>
            <w:r w:rsidRPr="0012149B">
              <w:rPr>
                <w:b/>
                <w:bCs/>
              </w:rPr>
              <w:t>Multiple Object Tracking</w:t>
            </w:r>
          </w:p>
          <w:p w14:paraId="24CCD763" w14:textId="77777777" w:rsidR="00553281" w:rsidRDefault="00553281" w:rsidP="00553281">
            <w:pPr>
              <w:pStyle w:val="ListParagraph"/>
              <w:numPr>
                <w:ilvl w:val="0"/>
                <w:numId w:val="23"/>
              </w:numPr>
              <w:jc w:val="both"/>
            </w:pPr>
            <w:r w:rsidRPr="00440453">
              <w:t>Traditional Object Tracking</w:t>
            </w:r>
          </w:p>
          <w:p w14:paraId="719AB3A9" w14:textId="14DBBF84" w:rsidR="00553281" w:rsidRPr="00440453" w:rsidRDefault="00553281" w:rsidP="00553281">
            <w:pPr>
              <w:pStyle w:val="ListParagraph"/>
              <w:rPr>
                <w:b/>
                <w:bCs/>
              </w:rPr>
            </w:pPr>
            <w:r>
              <w:t>Deep Learning Models for Object Tracking</w:t>
            </w:r>
            <w:r w:rsidRPr="00440453">
              <w:rPr>
                <w:b/>
                <w:bCs/>
              </w:rPr>
              <w:t xml:space="preserve"> </w:t>
            </w:r>
          </w:p>
        </w:tc>
        <w:tc>
          <w:tcPr>
            <w:tcW w:w="2495" w:type="dxa"/>
          </w:tcPr>
          <w:p w14:paraId="71B6B2FA" w14:textId="77777777" w:rsidR="00553281" w:rsidRDefault="00553281" w:rsidP="00553281">
            <w:pPr>
              <w:pStyle w:val="ListParagraph"/>
              <w:numPr>
                <w:ilvl w:val="0"/>
                <w:numId w:val="12"/>
              </w:numPr>
            </w:pPr>
            <w:r>
              <w:t>Lecture</w:t>
            </w:r>
          </w:p>
          <w:p w14:paraId="65497A5E" w14:textId="757EEED0" w:rsidR="00553281" w:rsidRDefault="00553281" w:rsidP="00553281">
            <w:pPr>
              <w:pStyle w:val="ListParagraph"/>
              <w:numPr>
                <w:ilvl w:val="0"/>
                <w:numId w:val="12"/>
              </w:numPr>
            </w:pPr>
            <w:r>
              <w:t>Lab</w:t>
            </w:r>
          </w:p>
          <w:p w14:paraId="7D477E6A" w14:textId="13DDEAA0" w:rsidR="00553281" w:rsidRDefault="00553281" w:rsidP="00553281">
            <w:pPr>
              <w:pStyle w:val="ListParagraph"/>
              <w:numPr>
                <w:ilvl w:val="0"/>
                <w:numId w:val="12"/>
              </w:numPr>
            </w:pPr>
            <w:r>
              <w:t>Hybrid</w:t>
            </w:r>
          </w:p>
          <w:p w14:paraId="56EB5846" w14:textId="16FE5047" w:rsidR="00553281" w:rsidRDefault="00553281" w:rsidP="00553281">
            <w:pPr>
              <w:pStyle w:val="ListParagraph"/>
              <w:numPr>
                <w:ilvl w:val="0"/>
                <w:numId w:val="12"/>
              </w:numPr>
            </w:pPr>
            <w:r>
              <w:t>Assignment</w:t>
            </w:r>
          </w:p>
        </w:tc>
        <w:tc>
          <w:tcPr>
            <w:tcW w:w="2970" w:type="dxa"/>
          </w:tcPr>
          <w:p w14:paraId="25C6F7E4" w14:textId="77777777" w:rsidR="00553281" w:rsidRDefault="00553281" w:rsidP="00553281"/>
          <w:p w14:paraId="5D20B853" w14:textId="4B1B2F88" w:rsidR="00553281" w:rsidRDefault="00553281" w:rsidP="00553281">
            <w:r>
              <w:t xml:space="preserve">Assignment 2 Demo Mar </w:t>
            </w:r>
            <w:r w:rsidR="000022BE">
              <w:t>23</w:t>
            </w:r>
            <w:r w:rsidR="000022BE" w:rsidRPr="000022BE">
              <w:rPr>
                <w:vertAlign w:val="superscript"/>
              </w:rPr>
              <w:t>rd</w:t>
            </w:r>
            <w:r w:rsidR="000022BE">
              <w:t>/</w:t>
            </w:r>
            <w:r>
              <w:t>26th</w:t>
            </w:r>
          </w:p>
          <w:p w14:paraId="1DA65544" w14:textId="7930385D" w:rsidR="00553281" w:rsidRDefault="00553281" w:rsidP="00553281"/>
        </w:tc>
        <w:tc>
          <w:tcPr>
            <w:tcW w:w="2340" w:type="dxa"/>
          </w:tcPr>
          <w:p w14:paraId="1121D165" w14:textId="5A046185" w:rsidR="00553281" w:rsidRDefault="00553281" w:rsidP="00553281">
            <w:r>
              <w:t>Week 9 Slides</w:t>
            </w:r>
          </w:p>
        </w:tc>
        <w:tc>
          <w:tcPr>
            <w:tcW w:w="1350" w:type="dxa"/>
          </w:tcPr>
          <w:p w14:paraId="596AD24D" w14:textId="078527C3" w:rsidR="00553281" w:rsidRDefault="00553281" w:rsidP="00553281">
            <w:r>
              <w:t>3-5</w:t>
            </w:r>
          </w:p>
        </w:tc>
      </w:tr>
      <w:tr w:rsidR="00553281" w14:paraId="561B0104" w14:textId="77777777" w:rsidTr="002964E0">
        <w:tc>
          <w:tcPr>
            <w:tcW w:w="1366" w:type="dxa"/>
          </w:tcPr>
          <w:p w14:paraId="3E8DDC0E" w14:textId="77777777" w:rsidR="00553281" w:rsidRPr="00D76F22" w:rsidRDefault="00553281" w:rsidP="00553281">
            <w:pPr>
              <w:rPr>
                <w:b/>
                <w:bCs/>
              </w:rPr>
            </w:pPr>
            <w:r w:rsidRPr="00D76F22">
              <w:rPr>
                <w:b/>
                <w:bCs/>
              </w:rPr>
              <w:t>Week 12</w:t>
            </w:r>
          </w:p>
          <w:p w14:paraId="5463168C" w14:textId="2F930245" w:rsidR="00553281" w:rsidRDefault="00553281" w:rsidP="00553281">
            <w:r>
              <w:t>Apr 2</w:t>
            </w:r>
          </w:p>
        </w:tc>
        <w:tc>
          <w:tcPr>
            <w:tcW w:w="3874" w:type="dxa"/>
          </w:tcPr>
          <w:p w14:paraId="7864EC78" w14:textId="2DA291CC" w:rsidR="00553281" w:rsidRPr="00440453" w:rsidRDefault="00553281" w:rsidP="00553281">
            <w:pPr>
              <w:rPr>
                <w:b/>
                <w:bCs/>
              </w:rPr>
            </w:pPr>
            <w:r w:rsidRPr="00440453">
              <w:rPr>
                <w:b/>
                <w:bCs/>
              </w:rPr>
              <w:t>CV Sensors and sensor fusions</w:t>
            </w:r>
          </w:p>
        </w:tc>
        <w:tc>
          <w:tcPr>
            <w:tcW w:w="2495" w:type="dxa"/>
          </w:tcPr>
          <w:p w14:paraId="740314E5" w14:textId="344F3FA3" w:rsidR="00553281" w:rsidRDefault="00553281" w:rsidP="00553281">
            <w:pPr>
              <w:pStyle w:val="ListParagraph"/>
              <w:numPr>
                <w:ilvl w:val="0"/>
                <w:numId w:val="13"/>
              </w:numPr>
            </w:pPr>
            <w:r>
              <w:t>Lecture</w:t>
            </w:r>
          </w:p>
          <w:p w14:paraId="5464AF27" w14:textId="3EBA385F" w:rsidR="00553281" w:rsidRDefault="00553281" w:rsidP="00553281">
            <w:pPr>
              <w:pStyle w:val="ListParagraph"/>
              <w:numPr>
                <w:ilvl w:val="0"/>
                <w:numId w:val="13"/>
              </w:numPr>
            </w:pPr>
            <w:r>
              <w:t>Hybrid</w:t>
            </w:r>
          </w:p>
          <w:p w14:paraId="52D0C236" w14:textId="0F275C0D" w:rsidR="00553281" w:rsidRDefault="00553281" w:rsidP="00553281">
            <w:pPr>
              <w:pStyle w:val="ListParagraph"/>
              <w:numPr>
                <w:ilvl w:val="0"/>
                <w:numId w:val="13"/>
              </w:numPr>
            </w:pPr>
            <w:r>
              <w:t>Project</w:t>
            </w:r>
          </w:p>
        </w:tc>
        <w:tc>
          <w:tcPr>
            <w:tcW w:w="2970" w:type="dxa"/>
          </w:tcPr>
          <w:p w14:paraId="1619BCDE" w14:textId="75A4EB1B" w:rsidR="00553281" w:rsidRDefault="00553281" w:rsidP="00553281">
            <w:r>
              <w:t>Final project (15%) due Apr 3</w:t>
            </w:r>
            <w:r w:rsidRPr="001E2912">
              <w:rPr>
                <w:vertAlign w:val="superscript"/>
              </w:rPr>
              <w:t>rd</w:t>
            </w:r>
            <w:r>
              <w:t xml:space="preserve"> 11:59pm</w:t>
            </w:r>
          </w:p>
          <w:p w14:paraId="2DB76CF5" w14:textId="6D5BE36A" w:rsidR="00553281" w:rsidRDefault="00553281" w:rsidP="00553281"/>
        </w:tc>
        <w:tc>
          <w:tcPr>
            <w:tcW w:w="2340" w:type="dxa"/>
          </w:tcPr>
          <w:p w14:paraId="70DBB696" w14:textId="1C0EDD53" w:rsidR="00553281" w:rsidRDefault="00553281" w:rsidP="00553281">
            <w:r>
              <w:t>Week 10 Slides</w:t>
            </w:r>
          </w:p>
        </w:tc>
        <w:tc>
          <w:tcPr>
            <w:tcW w:w="1350" w:type="dxa"/>
          </w:tcPr>
          <w:p w14:paraId="37F8928D" w14:textId="6841E683" w:rsidR="00553281" w:rsidRDefault="00553281" w:rsidP="00553281">
            <w:r>
              <w:t>1</w:t>
            </w:r>
          </w:p>
        </w:tc>
      </w:tr>
      <w:tr w:rsidR="00553281" w14:paraId="03690DE0" w14:textId="77777777" w:rsidTr="002964E0">
        <w:tc>
          <w:tcPr>
            <w:tcW w:w="1366" w:type="dxa"/>
          </w:tcPr>
          <w:p w14:paraId="57D20FE4" w14:textId="77777777" w:rsidR="00553281" w:rsidRPr="00D76F22" w:rsidRDefault="00553281" w:rsidP="00553281">
            <w:pPr>
              <w:rPr>
                <w:b/>
                <w:bCs/>
              </w:rPr>
            </w:pPr>
            <w:r w:rsidRPr="00D76F22">
              <w:rPr>
                <w:b/>
                <w:bCs/>
              </w:rPr>
              <w:t>Week 13</w:t>
            </w:r>
          </w:p>
          <w:p w14:paraId="6502CF77" w14:textId="67F90B4C" w:rsidR="00553281" w:rsidRDefault="00553281" w:rsidP="00553281">
            <w:r>
              <w:t>Apr 9</w:t>
            </w:r>
          </w:p>
        </w:tc>
        <w:tc>
          <w:tcPr>
            <w:tcW w:w="3874" w:type="dxa"/>
          </w:tcPr>
          <w:p w14:paraId="37DE0057" w14:textId="015B42BA" w:rsidR="00553281" w:rsidRPr="0012149B" w:rsidRDefault="00553281" w:rsidP="00553281">
            <w:pPr>
              <w:rPr>
                <w:b/>
                <w:bCs/>
              </w:rPr>
            </w:pPr>
            <w:r w:rsidRPr="0012149B">
              <w:rPr>
                <w:b/>
                <w:bCs/>
              </w:rPr>
              <w:t>Project presentations</w:t>
            </w:r>
          </w:p>
        </w:tc>
        <w:tc>
          <w:tcPr>
            <w:tcW w:w="2495" w:type="dxa"/>
          </w:tcPr>
          <w:p w14:paraId="5ABFE9F6" w14:textId="21696DAC" w:rsidR="00553281" w:rsidRDefault="00553281" w:rsidP="00553281">
            <w:pPr>
              <w:pStyle w:val="ListParagraph"/>
            </w:pPr>
          </w:p>
        </w:tc>
        <w:tc>
          <w:tcPr>
            <w:tcW w:w="2970" w:type="dxa"/>
          </w:tcPr>
          <w:p w14:paraId="0F7F72D6" w14:textId="6D81B759" w:rsidR="00553281" w:rsidRDefault="00553281" w:rsidP="00553281">
            <w:r>
              <w:t>Project presentation</w:t>
            </w:r>
          </w:p>
        </w:tc>
        <w:tc>
          <w:tcPr>
            <w:tcW w:w="2340" w:type="dxa"/>
          </w:tcPr>
          <w:p w14:paraId="276547DF" w14:textId="6F768547" w:rsidR="00553281" w:rsidRDefault="00553281" w:rsidP="00553281"/>
        </w:tc>
        <w:tc>
          <w:tcPr>
            <w:tcW w:w="1350" w:type="dxa"/>
          </w:tcPr>
          <w:p w14:paraId="7382FE77" w14:textId="64CB303D" w:rsidR="00553281" w:rsidRDefault="00553281" w:rsidP="00553281">
            <w:r>
              <w:t>1-5</w:t>
            </w:r>
          </w:p>
        </w:tc>
      </w:tr>
      <w:tr w:rsidR="00553281" w14:paraId="00DC9A7B" w14:textId="77777777" w:rsidTr="002964E0">
        <w:tc>
          <w:tcPr>
            <w:tcW w:w="1366" w:type="dxa"/>
          </w:tcPr>
          <w:p w14:paraId="78E2E452" w14:textId="3694A53E" w:rsidR="00553281" w:rsidRPr="00D76F22" w:rsidRDefault="00553281" w:rsidP="00553281">
            <w:pPr>
              <w:rPr>
                <w:b/>
                <w:bCs/>
              </w:rPr>
            </w:pPr>
            <w:r w:rsidRPr="00D76F22">
              <w:rPr>
                <w:b/>
                <w:bCs/>
              </w:rPr>
              <w:t>Week 14</w:t>
            </w:r>
          </w:p>
          <w:p w14:paraId="7045FA8D" w14:textId="32A6A5E9" w:rsidR="00553281" w:rsidRDefault="00553281" w:rsidP="00553281">
            <w:r>
              <w:t>Apr 16</w:t>
            </w:r>
          </w:p>
        </w:tc>
        <w:tc>
          <w:tcPr>
            <w:tcW w:w="3874" w:type="dxa"/>
          </w:tcPr>
          <w:p w14:paraId="47A9EB8F" w14:textId="7DB224B3" w:rsidR="00553281" w:rsidRPr="0012149B" w:rsidRDefault="00553281" w:rsidP="00553281">
            <w:pPr>
              <w:rPr>
                <w:b/>
                <w:bCs/>
              </w:rPr>
            </w:pPr>
            <w:r>
              <w:rPr>
                <w:i/>
                <w:iCs/>
                <w:sz w:val="20"/>
                <w:szCs w:val="18"/>
              </w:rPr>
              <w:t xml:space="preserve"> </w:t>
            </w:r>
            <w:r w:rsidRPr="0012149B">
              <w:rPr>
                <w:b/>
                <w:bCs/>
                <w:szCs w:val="24"/>
              </w:rPr>
              <w:t>Project presentations</w:t>
            </w:r>
          </w:p>
        </w:tc>
        <w:tc>
          <w:tcPr>
            <w:tcW w:w="2495" w:type="dxa"/>
          </w:tcPr>
          <w:p w14:paraId="5CBE9BFF" w14:textId="64A13367" w:rsidR="00553281" w:rsidRDefault="00553281" w:rsidP="00553281"/>
        </w:tc>
        <w:tc>
          <w:tcPr>
            <w:tcW w:w="2970" w:type="dxa"/>
          </w:tcPr>
          <w:p w14:paraId="177377AE" w14:textId="10858267" w:rsidR="00553281" w:rsidRDefault="00553281" w:rsidP="00553281">
            <w:r>
              <w:t xml:space="preserve">Project Presentation </w:t>
            </w:r>
          </w:p>
        </w:tc>
        <w:tc>
          <w:tcPr>
            <w:tcW w:w="2340" w:type="dxa"/>
          </w:tcPr>
          <w:p w14:paraId="43C31338" w14:textId="30E3EA0F" w:rsidR="00553281" w:rsidRDefault="00553281" w:rsidP="00553281"/>
        </w:tc>
        <w:tc>
          <w:tcPr>
            <w:tcW w:w="1350" w:type="dxa"/>
          </w:tcPr>
          <w:p w14:paraId="2DC53059" w14:textId="6DE42618" w:rsidR="00553281" w:rsidRDefault="00553281" w:rsidP="00553281">
            <w:r>
              <w:t>1-5</w:t>
            </w:r>
          </w:p>
        </w:tc>
      </w:tr>
      <w:tr w:rsidR="00553281" w14:paraId="1EC17984" w14:textId="77777777" w:rsidTr="002964E0">
        <w:tc>
          <w:tcPr>
            <w:tcW w:w="1366" w:type="dxa"/>
          </w:tcPr>
          <w:p w14:paraId="57781C4E" w14:textId="77777777" w:rsidR="00553281" w:rsidRPr="00D76F22" w:rsidRDefault="00553281" w:rsidP="00553281">
            <w:pPr>
              <w:rPr>
                <w:b/>
                <w:bCs/>
              </w:rPr>
            </w:pPr>
            <w:r w:rsidRPr="00D76F22">
              <w:rPr>
                <w:b/>
                <w:bCs/>
              </w:rPr>
              <w:t>Week 15</w:t>
            </w:r>
          </w:p>
          <w:p w14:paraId="3330FD42" w14:textId="1A8C4189" w:rsidR="00553281" w:rsidRPr="00264A3D" w:rsidRDefault="00553281" w:rsidP="00553281">
            <w:r>
              <w:t>TBA</w:t>
            </w:r>
          </w:p>
        </w:tc>
        <w:tc>
          <w:tcPr>
            <w:tcW w:w="3874" w:type="dxa"/>
          </w:tcPr>
          <w:p w14:paraId="79709E1F" w14:textId="55694640" w:rsidR="00553281" w:rsidRPr="0012149B" w:rsidRDefault="00553281" w:rsidP="00553281">
            <w:pPr>
              <w:rPr>
                <w:rFonts w:eastAsia="Arial" w:cs="Arial"/>
                <w:b/>
                <w:bCs/>
                <w:szCs w:val="24"/>
              </w:rPr>
            </w:pPr>
            <w:r w:rsidRPr="0012149B">
              <w:rPr>
                <w:b/>
                <w:bCs/>
                <w:szCs w:val="24"/>
              </w:rPr>
              <w:t>Final Exam</w:t>
            </w:r>
          </w:p>
        </w:tc>
        <w:tc>
          <w:tcPr>
            <w:tcW w:w="2495" w:type="dxa"/>
          </w:tcPr>
          <w:p w14:paraId="706F0099" w14:textId="77777777" w:rsidR="00553281" w:rsidRDefault="00553281" w:rsidP="00553281"/>
        </w:tc>
        <w:tc>
          <w:tcPr>
            <w:tcW w:w="2970" w:type="dxa"/>
          </w:tcPr>
          <w:p w14:paraId="6D76D8CD" w14:textId="632D71BB" w:rsidR="00553281" w:rsidRDefault="00553281" w:rsidP="00553281">
            <w:r w:rsidRPr="002E74A3">
              <w:rPr>
                <w:highlight w:val="yellow"/>
              </w:rPr>
              <w:t>Final Exam (25%)</w:t>
            </w:r>
          </w:p>
        </w:tc>
        <w:tc>
          <w:tcPr>
            <w:tcW w:w="2340" w:type="dxa"/>
          </w:tcPr>
          <w:p w14:paraId="03682DFB" w14:textId="77777777" w:rsidR="00553281" w:rsidRDefault="00553281" w:rsidP="00553281"/>
        </w:tc>
        <w:tc>
          <w:tcPr>
            <w:tcW w:w="1350" w:type="dxa"/>
          </w:tcPr>
          <w:p w14:paraId="4EB8B340" w14:textId="4A3B9B00" w:rsidR="00553281" w:rsidRDefault="00553281" w:rsidP="00553281">
            <w:r>
              <w:t>1-5</w:t>
            </w:r>
          </w:p>
        </w:tc>
      </w:tr>
    </w:tbl>
    <w:p w14:paraId="129FADDB" w14:textId="77777777" w:rsidR="00047FE3" w:rsidRDefault="00047FE3" w:rsidP="00047FE3"/>
    <w:p w14:paraId="35E99943" w14:textId="77777777" w:rsidR="000E090D" w:rsidRDefault="000E090D" w:rsidP="00FC25BF">
      <w:pPr>
        <w:pStyle w:val="Heading1"/>
        <w:sectPr w:rsidR="000E090D" w:rsidSect="008C563F">
          <w:headerReference w:type="default" r:id="rId16"/>
          <w:pgSz w:w="15840" w:h="12240" w:orient="landscape"/>
          <w:pgMar w:top="1440" w:right="720" w:bottom="810" w:left="720" w:header="706" w:footer="706" w:gutter="0"/>
          <w:cols w:space="708"/>
          <w:docGrid w:linePitch="360"/>
        </w:sectPr>
      </w:pPr>
    </w:p>
    <w:p w14:paraId="116CF36B" w14:textId="2D88532C" w:rsidR="00EA560B" w:rsidRDefault="00EA560B" w:rsidP="00EA560B">
      <w:pPr>
        <w:pStyle w:val="Heading1"/>
      </w:pPr>
      <w:bookmarkStart w:id="3" w:name="_Statement_on_Generative"/>
      <w:bookmarkEnd w:id="3"/>
      <w:r>
        <w:lastRenderedPageBreak/>
        <w:t>Statement on Generative Artificial Intelligence (AI)</w:t>
      </w:r>
    </w:p>
    <w:p w14:paraId="668C7CF8" w14:textId="1683F490" w:rsidR="00EA560B" w:rsidRPr="00D41883" w:rsidRDefault="00EA560B" w:rsidP="00EA560B">
      <w:pPr>
        <w:rPr>
          <w:i/>
          <w:iCs/>
        </w:rPr>
      </w:pPr>
      <w:r w:rsidRPr="00D41883">
        <w:rPr>
          <w:i/>
          <w:iCs/>
        </w:rPr>
        <w:t xml:space="preserve">A series of statements are provided below, reflecting common scenarios that might be anticipated. Statements may be modified to address specific needs in a particular course. </w:t>
      </w:r>
    </w:p>
    <w:p w14:paraId="36772C46" w14:textId="77777777" w:rsidR="00EA560B" w:rsidRPr="00D41883" w:rsidRDefault="00EA560B" w:rsidP="00EA560B">
      <w:pPr>
        <w:rPr>
          <w:b/>
          <w:bCs/>
          <w:i/>
          <w:iCs/>
        </w:rPr>
      </w:pPr>
    </w:p>
    <w:p w14:paraId="36A3352C" w14:textId="5F49E5A4" w:rsidR="00EA560B" w:rsidRPr="00D41883" w:rsidRDefault="00EA560B" w:rsidP="00EA560B">
      <w:pPr>
        <w:rPr>
          <w:i/>
          <w:iCs/>
        </w:rPr>
      </w:pPr>
      <w:r w:rsidRPr="00D41883">
        <w:rPr>
          <w:i/>
          <w:iCs/>
        </w:rPr>
        <w:t>It is strongly recommended that courses with multiple sections adopt the same statements to ensure consistency and clarity for learners.</w:t>
      </w:r>
    </w:p>
    <w:p w14:paraId="7B3BED1F" w14:textId="77777777" w:rsidR="00EA560B" w:rsidRPr="00D41883" w:rsidRDefault="00EA560B" w:rsidP="00EA560B">
      <w:pPr>
        <w:rPr>
          <w:i/>
          <w:iCs/>
        </w:rPr>
      </w:pPr>
    </w:p>
    <w:p w14:paraId="43A41630" w14:textId="451AE571" w:rsidR="00EA560B" w:rsidRPr="00D41883" w:rsidRDefault="00EA560B" w:rsidP="00EA560B">
      <w:pPr>
        <w:rPr>
          <w:i/>
          <w:iCs/>
        </w:rPr>
      </w:pPr>
      <w:r w:rsidRPr="007B781B">
        <w:rPr>
          <w:b/>
          <w:bCs/>
          <w:i/>
          <w:iCs/>
          <w:u w:val="single"/>
        </w:rPr>
        <w:t>Please select/modify ONE of the options below, and delete the others:</w:t>
      </w:r>
    </w:p>
    <w:p w14:paraId="08F3F80C" w14:textId="77777777" w:rsidR="00EA560B" w:rsidRDefault="00EA560B" w:rsidP="00EA560B"/>
    <w:p w14:paraId="127F9836" w14:textId="77777777" w:rsidR="00EA560B" w:rsidRPr="00205CAB" w:rsidRDefault="00EA560B" w:rsidP="00EA560B">
      <w:pPr>
        <w:rPr>
          <w:b/>
          <w:bCs/>
        </w:rPr>
      </w:pPr>
      <w:r w:rsidRPr="00205CAB">
        <w:rPr>
          <w:b/>
          <w:bCs/>
        </w:rPr>
        <w:t>Scenario 1: Use Prohibited</w:t>
      </w:r>
    </w:p>
    <w:p w14:paraId="43FF1DC4" w14:textId="77777777" w:rsidR="00EA560B" w:rsidRDefault="00EA560B" w:rsidP="00EA560B">
      <w:r>
        <w:t>The educational value of this course lies not only in the mastery of course content but also in the process of engaging first with the material. The work you do in this course is intended to strengthen original thought, critical thinking, and individual problem-solving skills. The use of generative AI to complete work compromises the learning process and the achievement of course learning requirements.</w:t>
      </w:r>
    </w:p>
    <w:p w14:paraId="2D25D35A" w14:textId="77777777" w:rsidR="00EA560B" w:rsidRDefault="00EA560B" w:rsidP="00EA560B"/>
    <w:p w14:paraId="1F29F3CC" w14:textId="77777777" w:rsidR="00EA560B" w:rsidRDefault="00EA560B" w:rsidP="00EA560B">
      <w:r>
        <w:t xml:space="preserve">Under </w:t>
      </w:r>
      <w:hyperlink r:id="rId17" w:history="1">
        <w:r w:rsidRPr="00205CAB">
          <w:rPr>
            <w:rStyle w:val="Hyperlink"/>
          </w:rPr>
          <w:t>Algonquin College Policy AA48 – Academic Integrity</w:t>
        </w:r>
      </w:hyperlink>
      <w:r>
        <w:t>, “Academic work submitted by learners is evaluated on the assumption that the work presented by the learner is their own” and defines contract cheating as “[a] third-party completing work, with or without payment, for a learner, who then submits the work as their own, where such input is not permitted.” Using content generated by AI and claiming it as your own work is considered contract cheating. Violations of these expectations will be brought forward as instances of academic misconduct under this policy.</w:t>
      </w:r>
    </w:p>
    <w:p w14:paraId="277A9341" w14:textId="77777777" w:rsidR="00EA560B" w:rsidRDefault="00EA560B" w:rsidP="00EA560B"/>
    <w:p w14:paraId="246FFCA8" w14:textId="77777777" w:rsidR="00EA560B" w:rsidRPr="00205CAB" w:rsidRDefault="00EA560B" w:rsidP="00EA560B">
      <w:pPr>
        <w:rPr>
          <w:b/>
          <w:bCs/>
        </w:rPr>
      </w:pPr>
      <w:r w:rsidRPr="00D20D10">
        <w:rPr>
          <w:b/>
          <w:bCs/>
        </w:rPr>
        <w:t>Scenario 2a: Some Use Permitted</w:t>
      </w:r>
    </w:p>
    <w:p w14:paraId="773C7CEA" w14:textId="77777777" w:rsidR="00EA560B" w:rsidRDefault="00EA560B" w:rsidP="00EA560B">
      <w:r>
        <w:t>Students may use generative AI in this course in accordance with the guidelines outlined by the instructor for each assessment, provided that the use of generative AI is cited following instructions communicated in the Weekly Schedule.</w:t>
      </w:r>
    </w:p>
    <w:p w14:paraId="66910C93" w14:textId="77777777" w:rsidR="00EA560B" w:rsidRDefault="00EA560B" w:rsidP="00EA560B"/>
    <w:p w14:paraId="659C4F13" w14:textId="77777777" w:rsidR="00EA560B" w:rsidRDefault="00EA560B" w:rsidP="00EA560B">
      <w:r>
        <w:t xml:space="preserve">Under </w:t>
      </w:r>
      <w:hyperlink r:id="rId18" w:history="1">
        <w:r w:rsidRPr="00205CAB">
          <w:rPr>
            <w:rStyle w:val="Hyperlink"/>
          </w:rPr>
          <w:t>Algonquin College Policy AA48 – Academic Integrity</w:t>
        </w:r>
      </w:hyperlink>
      <w:r>
        <w:t>, “Academic work submitted by learners is evaluated on the assumption that the work presented by the learner is their own” and defines contract cheating as “[a] third-party completing work, with or without payment, for a learner, who then submits the work as their own, where such input is not permitted.” Use of generative AI outside assessment guidelines and/or without citation will be brought forward as instances of academic misconduct under this policy. When uncertain, students should reach out to their professor, who will clarify as necessary.</w:t>
      </w:r>
    </w:p>
    <w:p w14:paraId="3892666B" w14:textId="77777777" w:rsidR="00EA560B" w:rsidRPr="00205CAB" w:rsidRDefault="00EA560B" w:rsidP="00EA560B">
      <w:pPr>
        <w:rPr>
          <w:b/>
          <w:bCs/>
        </w:rPr>
      </w:pPr>
    </w:p>
    <w:p w14:paraId="636FDA88" w14:textId="77777777" w:rsidR="00EA560B" w:rsidRPr="00205CAB" w:rsidRDefault="00EA560B" w:rsidP="00EA560B">
      <w:pPr>
        <w:rPr>
          <w:b/>
          <w:bCs/>
        </w:rPr>
      </w:pPr>
      <w:r w:rsidRPr="00D20D10">
        <w:rPr>
          <w:b/>
          <w:bCs/>
          <w:highlight w:val="yellow"/>
        </w:rPr>
        <w:t>Scenario 2b: Some Use Permitted</w:t>
      </w:r>
    </w:p>
    <w:p w14:paraId="551F6E12" w14:textId="77777777" w:rsidR="00EA560B" w:rsidRDefault="00EA560B" w:rsidP="00EA560B">
      <w:r>
        <w:t>Students may use generative AI in this course in accordance with the guidelines outlined by instructor for activities such as brainstorming, outlining, revising, or editing, provided that the use of generative AI is cited following instructions communicated in the Weekly Schedule.</w:t>
      </w:r>
    </w:p>
    <w:p w14:paraId="31CE7A23" w14:textId="77777777" w:rsidR="00EA560B" w:rsidRDefault="00EA560B" w:rsidP="00EA560B"/>
    <w:p w14:paraId="59306322" w14:textId="77777777" w:rsidR="00EA560B" w:rsidRDefault="00EA560B" w:rsidP="00EA560B">
      <w:r>
        <w:t xml:space="preserve">Under </w:t>
      </w:r>
      <w:hyperlink r:id="rId19" w:history="1">
        <w:r w:rsidRPr="00205CAB">
          <w:rPr>
            <w:rStyle w:val="Hyperlink"/>
          </w:rPr>
          <w:t>Algonquin College Policy AA48 – Academic Integrity</w:t>
        </w:r>
      </w:hyperlink>
      <w:r>
        <w:t xml:space="preserve">, “Academic work submitted by learners is evaluated on the assumption that the work presented by the learner is their own” </w:t>
      </w:r>
      <w:r>
        <w:lastRenderedPageBreak/>
        <w:t>and defines contract cheating as “[a] third-party completing work, with or without payment, for a learner, who then submits the work as their own, where such input is not permitted.” Use of generative AI outside assessment guidelines and/or without citation will be brought forward as instances of academic misconduct under this policy. When uncertain, students should reach out to their professor, who will clarify as necessary.</w:t>
      </w:r>
    </w:p>
    <w:p w14:paraId="30580810" w14:textId="77777777" w:rsidR="00EA560B" w:rsidRDefault="00EA560B" w:rsidP="00EA560B"/>
    <w:p w14:paraId="3C3A1931" w14:textId="77777777" w:rsidR="00EA560B" w:rsidRPr="00205CAB" w:rsidRDefault="00EA560B" w:rsidP="00EA560B">
      <w:pPr>
        <w:rPr>
          <w:b/>
          <w:bCs/>
        </w:rPr>
      </w:pPr>
      <w:r w:rsidRPr="00205CAB">
        <w:rPr>
          <w:b/>
          <w:bCs/>
        </w:rPr>
        <w:t>Scenario 3: Unrestricted Use</w:t>
      </w:r>
    </w:p>
    <w:p w14:paraId="1BE53C4D" w14:textId="77777777" w:rsidR="00EA560B" w:rsidRPr="00F9523F" w:rsidRDefault="00EA560B" w:rsidP="00EA560B">
      <w:r>
        <w:t xml:space="preserve">Students may use generative AI throughout this course in a way that enhances their learning, </w:t>
      </w:r>
      <w:r w:rsidRPr="00A8450A">
        <w:t>provided that the use of generative AI is cited following instructions communicated in the Weekly Schedule</w:t>
      </w:r>
      <w:r>
        <w:t>. When uncertain, students should reach out to their professor, who will clarify as necessary.</w:t>
      </w:r>
    </w:p>
    <w:p w14:paraId="2205B9DC" w14:textId="77777777" w:rsidR="00EA560B" w:rsidRPr="00EA560B" w:rsidRDefault="00EA560B" w:rsidP="00EA560B"/>
    <w:p w14:paraId="12DD592B" w14:textId="77777777" w:rsidR="009B1CFC" w:rsidRPr="00F9523F" w:rsidRDefault="0015242A" w:rsidP="00FC25BF">
      <w:pPr>
        <w:pStyle w:val="Heading1"/>
      </w:pPr>
      <w:bookmarkStart w:id="4" w:name="_Other_Important_Information"/>
      <w:bookmarkEnd w:id="4"/>
      <w:r w:rsidRPr="00F9523F">
        <w:t>Other Important Information</w:t>
      </w:r>
    </w:p>
    <w:p w14:paraId="49E071A2" w14:textId="6B1048E3" w:rsidR="00205CAB" w:rsidRDefault="000D4A6B" w:rsidP="00EA560B">
      <w:pPr>
        <w:pStyle w:val="ListParagraph"/>
        <w:numPr>
          <w:ilvl w:val="0"/>
          <w:numId w:val="1"/>
        </w:numPr>
        <w:rPr>
          <w:i/>
          <w:iCs/>
        </w:rPr>
      </w:pPr>
      <w:r>
        <w:rPr>
          <w:i/>
          <w:iCs/>
        </w:rPr>
        <w:t xml:space="preserve">Assignments and Projects </w:t>
      </w:r>
      <w:r w:rsidR="00E600BD">
        <w:rPr>
          <w:i/>
          <w:iCs/>
        </w:rPr>
        <w:t>must</w:t>
      </w:r>
      <w:r>
        <w:rPr>
          <w:i/>
          <w:iCs/>
        </w:rPr>
        <w:t xml:space="preserve"> be submitted </w:t>
      </w:r>
      <w:r w:rsidR="00E600BD">
        <w:rPr>
          <w:i/>
          <w:iCs/>
        </w:rPr>
        <w:t>by the specified deadline. Late</w:t>
      </w:r>
      <w:r w:rsidR="007C310C">
        <w:rPr>
          <w:i/>
          <w:iCs/>
        </w:rPr>
        <w:t xml:space="preserve"> submission</w:t>
      </w:r>
      <w:r w:rsidR="00E600BD">
        <w:rPr>
          <w:i/>
          <w:iCs/>
        </w:rPr>
        <w:t>s</w:t>
      </w:r>
      <w:r w:rsidR="007C310C">
        <w:rPr>
          <w:i/>
          <w:iCs/>
        </w:rPr>
        <w:t xml:space="preserve"> </w:t>
      </w:r>
      <w:r w:rsidR="00DE54C9">
        <w:rPr>
          <w:i/>
          <w:iCs/>
        </w:rPr>
        <w:t xml:space="preserve">without </w:t>
      </w:r>
      <w:r w:rsidR="006856D9">
        <w:rPr>
          <w:i/>
          <w:iCs/>
        </w:rPr>
        <w:t>pr</w:t>
      </w:r>
      <w:r w:rsidR="00E600BD">
        <w:rPr>
          <w:i/>
          <w:iCs/>
        </w:rPr>
        <w:t xml:space="preserve">ior </w:t>
      </w:r>
      <w:r w:rsidR="00DE54C9">
        <w:rPr>
          <w:i/>
          <w:iCs/>
        </w:rPr>
        <w:t xml:space="preserve">approval </w:t>
      </w:r>
      <w:r w:rsidR="007C310C">
        <w:rPr>
          <w:i/>
          <w:iCs/>
        </w:rPr>
        <w:t xml:space="preserve">will </w:t>
      </w:r>
      <w:r w:rsidR="00DE54C9">
        <w:rPr>
          <w:i/>
          <w:iCs/>
        </w:rPr>
        <w:t>not be accepted</w:t>
      </w:r>
      <w:r w:rsidR="00E600BD">
        <w:rPr>
          <w:i/>
          <w:iCs/>
        </w:rPr>
        <w:t>.</w:t>
      </w:r>
    </w:p>
    <w:p w14:paraId="59C8F6E4" w14:textId="77777777" w:rsidR="00DE54C9" w:rsidRPr="00D41883" w:rsidRDefault="00DE54C9" w:rsidP="006856D9">
      <w:pPr>
        <w:pStyle w:val="ListParagraph"/>
        <w:rPr>
          <w:i/>
          <w:iCs/>
        </w:rPr>
      </w:pPr>
    </w:p>
    <w:sectPr w:rsidR="00DE54C9" w:rsidRPr="00D41883" w:rsidSect="000E090D">
      <w:pgSz w:w="12240" w:h="15840"/>
      <w:pgMar w:top="720" w:right="810" w:bottom="72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3CF2E" w14:textId="77777777" w:rsidR="00BF6F21" w:rsidRDefault="00BF6F21" w:rsidP="008C2C65">
      <w:r>
        <w:separator/>
      </w:r>
    </w:p>
  </w:endnote>
  <w:endnote w:type="continuationSeparator" w:id="0">
    <w:p w14:paraId="1B7F0471" w14:textId="77777777" w:rsidR="00BF6F21" w:rsidRDefault="00BF6F21" w:rsidP="008C2C65">
      <w:r>
        <w:continuationSeparator/>
      </w:r>
    </w:p>
  </w:endnote>
  <w:endnote w:type="continuationNotice" w:id="1">
    <w:p w14:paraId="332C26E4" w14:textId="77777777" w:rsidR="00BF6F21" w:rsidRDefault="00BF6F2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5516792"/>
      <w:docPartObj>
        <w:docPartGallery w:val="Page Numbers (Bottom of Page)"/>
        <w:docPartUnique/>
      </w:docPartObj>
    </w:sdtPr>
    <w:sdtEndPr>
      <w:rPr>
        <w:noProof/>
        <w:sz w:val="20"/>
        <w:szCs w:val="20"/>
      </w:rPr>
    </w:sdtEndPr>
    <w:sdtContent>
      <w:p w14:paraId="2573F9E2" w14:textId="376AEE1E" w:rsidR="008C2C65" w:rsidRPr="008C2C65" w:rsidRDefault="008C2C65">
        <w:pPr>
          <w:pStyle w:val="Footer"/>
          <w:jc w:val="center"/>
          <w:rPr>
            <w:rFonts w:cstheme="minorHAnsi"/>
            <w:sz w:val="20"/>
            <w:szCs w:val="20"/>
          </w:rPr>
        </w:pPr>
        <w:r w:rsidRPr="008C2C65">
          <w:rPr>
            <w:rFonts w:cstheme="minorHAnsi"/>
            <w:sz w:val="20"/>
            <w:szCs w:val="20"/>
          </w:rPr>
          <w:fldChar w:fldCharType="begin"/>
        </w:r>
        <w:r w:rsidRPr="008C2C65">
          <w:rPr>
            <w:rFonts w:cstheme="minorHAnsi"/>
            <w:sz w:val="20"/>
            <w:szCs w:val="20"/>
          </w:rPr>
          <w:instrText xml:space="preserve"> PAGE   \* MERGEFORMAT </w:instrText>
        </w:r>
        <w:r w:rsidRPr="008C2C65">
          <w:rPr>
            <w:rFonts w:cstheme="minorHAnsi"/>
            <w:sz w:val="20"/>
            <w:szCs w:val="20"/>
          </w:rPr>
          <w:fldChar w:fldCharType="separate"/>
        </w:r>
        <w:r w:rsidR="00A84557">
          <w:rPr>
            <w:rFonts w:cstheme="minorHAnsi"/>
            <w:noProof/>
            <w:sz w:val="20"/>
            <w:szCs w:val="20"/>
          </w:rPr>
          <w:t>1</w:t>
        </w:r>
        <w:r w:rsidRPr="008C2C65">
          <w:rPr>
            <w:rFonts w:cstheme="minorHAnsi"/>
            <w:noProof/>
            <w:sz w:val="20"/>
            <w:szCs w:val="20"/>
          </w:rPr>
          <w:fldChar w:fldCharType="end"/>
        </w:r>
      </w:p>
    </w:sdtContent>
  </w:sdt>
  <w:p w14:paraId="6D4610D7" w14:textId="77777777" w:rsidR="008C2C65" w:rsidRDefault="008C2C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1ECA1" w14:textId="77777777" w:rsidR="00BF6F21" w:rsidRDefault="00BF6F21" w:rsidP="008C2C65">
      <w:r>
        <w:separator/>
      </w:r>
    </w:p>
  </w:footnote>
  <w:footnote w:type="continuationSeparator" w:id="0">
    <w:p w14:paraId="4EA0C655" w14:textId="77777777" w:rsidR="00BF6F21" w:rsidRDefault="00BF6F21" w:rsidP="008C2C65">
      <w:r>
        <w:continuationSeparator/>
      </w:r>
    </w:p>
  </w:footnote>
  <w:footnote w:type="continuationNotice" w:id="1">
    <w:p w14:paraId="69AE06AB" w14:textId="77777777" w:rsidR="00BF6F21" w:rsidRDefault="00BF6F2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5A62D" w14:textId="77777777" w:rsidR="00C20690" w:rsidRDefault="00C20690">
    <w:pPr>
      <w:pStyle w:val="Header"/>
    </w:pPr>
  </w:p>
  <w:p w14:paraId="4D84C824" w14:textId="77777777" w:rsidR="00C20690" w:rsidRDefault="00C206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FE5"/>
    <w:multiLevelType w:val="hybridMultilevel"/>
    <w:tmpl w:val="F85A5C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4D476D"/>
    <w:multiLevelType w:val="hybridMultilevel"/>
    <w:tmpl w:val="E7E4B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7B6F66"/>
    <w:multiLevelType w:val="hybridMultilevel"/>
    <w:tmpl w:val="E2240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9599C"/>
    <w:multiLevelType w:val="hybridMultilevel"/>
    <w:tmpl w:val="17DCD5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711B43"/>
    <w:multiLevelType w:val="hybridMultilevel"/>
    <w:tmpl w:val="1C568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357018"/>
    <w:multiLevelType w:val="hybridMultilevel"/>
    <w:tmpl w:val="12E08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C822E7"/>
    <w:multiLevelType w:val="hybridMultilevel"/>
    <w:tmpl w:val="59208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B71B2B"/>
    <w:multiLevelType w:val="hybridMultilevel"/>
    <w:tmpl w:val="F566DD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3B51BD"/>
    <w:multiLevelType w:val="hybridMultilevel"/>
    <w:tmpl w:val="15BE6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42060E"/>
    <w:multiLevelType w:val="hybridMultilevel"/>
    <w:tmpl w:val="D6C00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AB31439"/>
    <w:multiLevelType w:val="hybridMultilevel"/>
    <w:tmpl w:val="1E1A56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F96A66"/>
    <w:multiLevelType w:val="hybridMultilevel"/>
    <w:tmpl w:val="B09C0492"/>
    <w:lvl w:ilvl="0" w:tplc="DD2A481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F056FF5"/>
    <w:multiLevelType w:val="hybridMultilevel"/>
    <w:tmpl w:val="BDE0CC3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6061A65"/>
    <w:multiLevelType w:val="hybridMultilevel"/>
    <w:tmpl w:val="76AC1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7E55967"/>
    <w:multiLevelType w:val="hybridMultilevel"/>
    <w:tmpl w:val="10945F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A1B450B"/>
    <w:multiLevelType w:val="hybridMultilevel"/>
    <w:tmpl w:val="D86EB2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E3C0AEB"/>
    <w:multiLevelType w:val="hybridMultilevel"/>
    <w:tmpl w:val="24808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9A14B96"/>
    <w:multiLevelType w:val="hybridMultilevel"/>
    <w:tmpl w:val="112AE7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0334229"/>
    <w:multiLevelType w:val="hybridMultilevel"/>
    <w:tmpl w:val="D912F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05A2946"/>
    <w:multiLevelType w:val="hybridMultilevel"/>
    <w:tmpl w:val="35BE3E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3185158"/>
    <w:multiLevelType w:val="hybridMultilevel"/>
    <w:tmpl w:val="D8A492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6D555F2"/>
    <w:multiLevelType w:val="hybridMultilevel"/>
    <w:tmpl w:val="C4F8E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9F36DD7"/>
    <w:multiLevelType w:val="hybridMultilevel"/>
    <w:tmpl w:val="4D425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1AD57A8"/>
    <w:multiLevelType w:val="hybridMultilevel"/>
    <w:tmpl w:val="FB1AA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32B18C3"/>
    <w:multiLevelType w:val="hybridMultilevel"/>
    <w:tmpl w:val="32041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D14640"/>
    <w:multiLevelType w:val="hybridMultilevel"/>
    <w:tmpl w:val="6CBA8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61366651">
    <w:abstractNumId w:val="12"/>
  </w:num>
  <w:num w:numId="2" w16cid:durableId="1118403841">
    <w:abstractNumId w:val="24"/>
  </w:num>
  <w:num w:numId="3" w16cid:durableId="541096263">
    <w:abstractNumId w:val="20"/>
  </w:num>
  <w:num w:numId="4" w16cid:durableId="1135873907">
    <w:abstractNumId w:val="21"/>
  </w:num>
  <w:num w:numId="5" w16cid:durableId="949628716">
    <w:abstractNumId w:val="22"/>
  </w:num>
  <w:num w:numId="6" w16cid:durableId="1129281398">
    <w:abstractNumId w:val="9"/>
  </w:num>
  <w:num w:numId="7" w16cid:durableId="671176879">
    <w:abstractNumId w:val="25"/>
  </w:num>
  <w:num w:numId="8" w16cid:durableId="1685328637">
    <w:abstractNumId w:val="7"/>
  </w:num>
  <w:num w:numId="9" w16cid:durableId="133908834">
    <w:abstractNumId w:val="23"/>
  </w:num>
  <w:num w:numId="10" w16cid:durableId="1480535927">
    <w:abstractNumId w:val="2"/>
  </w:num>
  <w:num w:numId="11" w16cid:durableId="159195386">
    <w:abstractNumId w:val="19"/>
  </w:num>
  <w:num w:numId="12" w16cid:durableId="1675380585">
    <w:abstractNumId w:val="17"/>
  </w:num>
  <w:num w:numId="13" w16cid:durableId="1100176449">
    <w:abstractNumId w:val="0"/>
  </w:num>
  <w:num w:numId="14" w16cid:durableId="1002977124">
    <w:abstractNumId w:val="8"/>
  </w:num>
  <w:num w:numId="15" w16cid:durableId="523330925">
    <w:abstractNumId w:val="18"/>
  </w:num>
  <w:num w:numId="16" w16cid:durableId="1507817671">
    <w:abstractNumId w:val="16"/>
  </w:num>
  <w:num w:numId="17" w16cid:durableId="989946921">
    <w:abstractNumId w:val="14"/>
  </w:num>
  <w:num w:numId="18" w16cid:durableId="951283959">
    <w:abstractNumId w:val="1"/>
  </w:num>
  <w:num w:numId="19" w16cid:durableId="1512642809">
    <w:abstractNumId w:val="10"/>
  </w:num>
  <w:num w:numId="20" w16cid:durableId="473957583">
    <w:abstractNumId w:val="5"/>
  </w:num>
  <w:num w:numId="21" w16cid:durableId="314145493">
    <w:abstractNumId w:val="3"/>
  </w:num>
  <w:num w:numId="22" w16cid:durableId="1594125821">
    <w:abstractNumId w:val="15"/>
  </w:num>
  <w:num w:numId="23" w16cid:durableId="115373559">
    <w:abstractNumId w:val="13"/>
  </w:num>
  <w:num w:numId="24" w16cid:durableId="2070373877">
    <w:abstractNumId w:val="6"/>
  </w:num>
  <w:num w:numId="25" w16cid:durableId="1248804455">
    <w:abstractNumId w:val="4"/>
  </w:num>
  <w:num w:numId="26" w16cid:durableId="52126672">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4D2"/>
    <w:rsid w:val="000022BE"/>
    <w:rsid w:val="00005AB5"/>
    <w:rsid w:val="00011612"/>
    <w:rsid w:val="000133ED"/>
    <w:rsid w:val="00016B5B"/>
    <w:rsid w:val="00016D71"/>
    <w:rsid w:val="00021199"/>
    <w:rsid w:val="000211B8"/>
    <w:rsid w:val="0002417F"/>
    <w:rsid w:val="00031467"/>
    <w:rsid w:val="00040119"/>
    <w:rsid w:val="00040477"/>
    <w:rsid w:val="000442B1"/>
    <w:rsid w:val="00047DCA"/>
    <w:rsid w:val="00047FE3"/>
    <w:rsid w:val="00054CD5"/>
    <w:rsid w:val="000570F2"/>
    <w:rsid w:val="00062FBF"/>
    <w:rsid w:val="000664FA"/>
    <w:rsid w:val="00067753"/>
    <w:rsid w:val="0006779D"/>
    <w:rsid w:val="00072538"/>
    <w:rsid w:val="000735FF"/>
    <w:rsid w:val="00076A12"/>
    <w:rsid w:val="000828EE"/>
    <w:rsid w:val="00093BFE"/>
    <w:rsid w:val="000948F1"/>
    <w:rsid w:val="00094F0B"/>
    <w:rsid w:val="00097173"/>
    <w:rsid w:val="000A232D"/>
    <w:rsid w:val="000A26D6"/>
    <w:rsid w:val="000A5227"/>
    <w:rsid w:val="000B22D0"/>
    <w:rsid w:val="000B54DA"/>
    <w:rsid w:val="000B5AB4"/>
    <w:rsid w:val="000B74BE"/>
    <w:rsid w:val="000C1FF6"/>
    <w:rsid w:val="000D4A6B"/>
    <w:rsid w:val="000D4EEB"/>
    <w:rsid w:val="000D6752"/>
    <w:rsid w:val="000D792C"/>
    <w:rsid w:val="000E090D"/>
    <w:rsid w:val="000E447C"/>
    <w:rsid w:val="00104BDE"/>
    <w:rsid w:val="00106409"/>
    <w:rsid w:val="0011006A"/>
    <w:rsid w:val="00112660"/>
    <w:rsid w:val="00116F2E"/>
    <w:rsid w:val="00120E64"/>
    <w:rsid w:val="0012149B"/>
    <w:rsid w:val="00121CA1"/>
    <w:rsid w:val="001228D6"/>
    <w:rsid w:val="00124E1F"/>
    <w:rsid w:val="001258FC"/>
    <w:rsid w:val="00126765"/>
    <w:rsid w:val="0013029E"/>
    <w:rsid w:val="00131398"/>
    <w:rsid w:val="0015242A"/>
    <w:rsid w:val="00153433"/>
    <w:rsid w:val="001624C7"/>
    <w:rsid w:val="00163625"/>
    <w:rsid w:val="001672D9"/>
    <w:rsid w:val="0016744A"/>
    <w:rsid w:val="00171804"/>
    <w:rsid w:val="00185105"/>
    <w:rsid w:val="001918F9"/>
    <w:rsid w:val="001A0161"/>
    <w:rsid w:val="001A3530"/>
    <w:rsid w:val="001B0971"/>
    <w:rsid w:val="001B2718"/>
    <w:rsid w:val="001B49B6"/>
    <w:rsid w:val="001B4D25"/>
    <w:rsid w:val="001B6383"/>
    <w:rsid w:val="001C32E8"/>
    <w:rsid w:val="001C3420"/>
    <w:rsid w:val="001D19C3"/>
    <w:rsid w:val="001D1AD0"/>
    <w:rsid w:val="001E18D9"/>
    <w:rsid w:val="001E2912"/>
    <w:rsid w:val="001E3FDA"/>
    <w:rsid w:val="001F0912"/>
    <w:rsid w:val="00205377"/>
    <w:rsid w:val="00205CAB"/>
    <w:rsid w:val="0021110B"/>
    <w:rsid w:val="00216D6D"/>
    <w:rsid w:val="002170FD"/>
    <w:rsid w:val="00225964"/>
    <w:rsid w:val="0024495E"/>
    <w:rsid w:val="0024778C"/>
    <w:rsid w:val="00271640"/>
    <w:rsid w:val="0027294C"/>
    <w:rsid w:val="00275204"/>
    <w:rsid w:val="00276308"/>
    <w:rsid w:val="002847DF"/>
    <w:rsid w:val="002850E0"/>
    <w:rsid w:val="002868AA"/>
    <w:rsid w:val="00292657"/>
    <w:rsid w:val="002964E0"/>
    <w:rsid w:val="00297AFF"/>
    <w:rsid w:val="002A142C"/>
    <w:rsid w:val="002A1D3B"/>
    <w:rsid w:val="002A3370"/>
    <w:rsid w:val="002A401E"/>
    <w:rsid w:val="002A5035"/>
    <w:rsid w:val="002B6096"/>
    <w:rsid w:val="002B7B4D"/>
    <w:rsid w:val="002B7E0B"/>
    <w:rsid w:val="002C179F"/>
    <w:rsid w:val="002C2847"/>
    <w:rsid w:val="002C4B49"/>
    <w:rsid w:val="002C7E25"/>
    <w:rsid w:val="002D3A01"/>
    <w:rsid w:val="002E0D56"/>
    <w:rsid w:val="002E579C"/>
    <w:rsid w:val="002E74A3"/>
    <w:rsid w:val="002E7833"/>
    <w:rsid w:val="002F1901"/>
    <w:rsid w:val="002F1A6B"/>
    <w:rsid w:val="002F2508"/>
    <w:rsid w:val="00303343"/>
    <w:rsid w:val="00303AF4"/>
    <w:rsid w:val="0030417E"/>
    <w:rsid w:val="00305C8D"/>
    <w:rsid w:val="003141D5"/>
    <w:rsid w:val="00322291"/>
    <w:rsid w:val="0032652A"/>
    <w:rsid w:val="00340634"/>
    <w:rsid w:val="00341617"/>
    <w:rsid w:val="00351EF9"/>
    <w:rsid w:val="00355845"/>
    <w:rsid w:val="0036041E"/>
    <w:rsid w:val="003607F1"/>
    <w:rsid w:val="003652EF"/>
    <w:rsid w:val="003867D1"/>
    <w:rsid w:val="00390F3F"/>
    <w:rsid w:val="0039210E"/>
    <w:rsid w:val="003A6825"/>
    <w:rsid w:val="003A7AA9"/>
    <w:rsid w:val="003B0A9D"/>
    <w:rsid w:val="003B0BE2"/>
    <w:rsid w:val="003C2DC7"/>
    <w:rsid w:val="003C579A"/>
    <w:rsid w:val="003D4701"/>
    <w:rsid w:val="003E173E"/>
    <w:rsid w:val="003E77AA"/>
    <w:rsid w:val="003F319A"/>
    <w:rsid w:val="003F40A9"/>
    <w:rsid w:val="003F58EA"/>
    <w:rsid w:val="003F6C86"/>
    <w:rsid w:val="003F7770"/>
    <w:rsid w:val="00406063"/>
    <w:rsid w:val="0040608D"/>
    <w:rsid w:val="00416807"/>
    <w:rsid w:val="00431D16"/>
    <w:rsid w:val="00440453"/>
    <w:rsid w:val="004444F6"/>
    <w:rsid w:val="00445561"/>
    <w:rsid w:val="00446751"/>
    <w:rsid w:val="0045351D"/>
    <w:rsid w:val="0045478E"/>
    <w:rsid w:val="0045717A"/>
    <w:rsid w:val="00462D42"/>
    <w:rsid w:val="00463019"/>
    <w:rsid w:val="0046303D"/>
    <w:rsid w:val="00475FC4"/>
    <w:rsid w:val="00485720"/>
    <w:rsid w:val="00486F59"/>
    <w:rsid w:val="004922D1"/>
    <w:rsid w:val="0049308A"/>
    <w:rsid w:val="00493478"/>
    <w:rsid w:val="004A2EFD"/>
    <w:rsid w:val="004A3D71"/>
    <w:rsid w:val="004A7A5F"/>
    <w:rsid w:val="004B3AA5"/>
    <w:rsid w:val="004B49F2"/>
    <w:rsid w:val="004B679F"/>
    <w:rsid w:val="004B6978"/>
    <w:rsid w:val="004C1601"/>
    <w:rsid w:val="004C7713"/>
    <w:rsid w:val="004D15B8"/>
    <w:rsid w:val="004E128E"/>
    <w:rsid w:val="004E2F44"/>
    <w:rsid w:val="004E3891"/>
    <w:rsid w:val="004E4166"/>
    <w:rsid w:val="004E635C"/>
    <w:rsid w:val="004F13E5"/>
    <w:rsid w:val="00501870"/>
    <w:rsid w:val="00501A31"/>
    <w:rsid w:val="00502D31"/>
    <w:rsid w:val="00504C1B"/>
    <w:rsid w:val="005105E4"/>
    <w:rsid w:val="00511477"/>
    <w:rsid w:val="00512658"/>
    <w:rsid w:val="00512F56"/>
    <w:rsid w:val="005158D2"/>
    <w:rsid w:val="00517E07"/>
    <w:rsid w:val="00527124"/>
    <w:rsid w:val="00527FF4"/>
    <w:rsid w:val="00530E29"/>
    <w:rsid w:val="005317C3"/>
    <w:rsid w:val="00535262"/>
    <w:rsid w:val="00535CAC"/>
    <w:rsid w:val="005427CF"/>
    <w:rsid w:val="005428C1"/>
    <w:rsid w:val="00543A2A"/>
    <w:rsid w:val="00553255"/>
    <w:rsid w:val="00553281"/>
    <w:rsid w:val="00557CEE"/>
    <w:rsid w:val="00562BA4"/>
    <w:rsid w:val="00570A47"/>
    <w:rsid w:val="00572762"/>
    <w:rsid w:val="00572FB0"/>
    <w:rsid w:val="00574CBB"/>
    <w:rsid w:val="005758B3"/>
    <w:rsid w:val="0058041B"/>
    <w:rsid w:val="00580A60"/>
    <w:rsid w:val="00582997"/>
    <w:rsid w:val="00584A04"/>
    <w:rsid w:val="005909A3"/>
    <w:rsid w:val="005915D2"/>
    <w:rsid w:val="005940DD"/>
    <w:rsid w:val="00595AE7"/>
    <w:rsid w:val="00596289"/>
    <w:rsid w:val="005A1B77"/>
    <w:rsid w:val="005A2CBD"/>
    <w:rsid w:val="005A4CE9"/>
    <w:rsid w:val="005A677E"/>
    <w:rsid w:val="005B111A"/>
    <w:rsid w:val="005C2BD7"/>
    <w:rsid w:val="005C3460"/>
    <w:rsid w:val="005C62F9"/>
    <w:rsid w:val="005D25EE"/>
    <w:rsid w:val="005D419D"/>
    <w:rsid w:val="005D5F14"/>
    <w:rsid w:val="005D7224"/>
    <w:rsid w:val="005E400C"/>
    <w:rsid w:val="005E4ED4"/>
    <w:rsid w:val="005F1407"/>
    <w:rsid w:val="005F14C3"/>
    <w:rsid w:val="005F1A9A"/>
    <w:rsid w:val="005F7182"/>
    <w:rsid w:val="00603EAE"/>
    <w:rsid w:val="006138D5"/>
    <w:rsid w:val="00613C2E"/>
    <w:rsid w:val="006177C0"/>
    <w:rsid w:val="006223B0"/>
    <w:rsid w:val="00625176"/>
    <w:rsid w:val="006253F7"/>
    <w:rsid w:val="00627633"/>
    <w:rsid w:val="00640268"/>
    <w:rsid w:val="0064579F"/>
    <w:rsid w:val="006464C2"/>
    <w:rsid w:val="00655B7F"/>
    <w:rsid w:val="00662930"/>
    <w:rsid w:val="0066447D"/>
    <w:rsid w:val="00680459"/>
    <w:rsid w:val="006852AC"/>
    <w:rsid w:val="006856D9"/>
    <w:rsid w:val="00694B6A"/>
    <w:rsid w:val="00695DAF"/>
    <w:rsid w:val="006966A9"/>
    <w:rsid w:val="006A0BE3"/>
    <w:rsid w:val="006A2510"/>
    <w:rsid w:val="006A2B83"/>
    <w:rsid w:val="006A2F87"/>
    <w:rsid w:val="006A659F"/>
    <w:rsid w:val="006B12AD"/>
    <w:rsid w:val="006B2103"/>
    <w:rsid w:val="006B47E0"/>
    <w:rsid w:val="006B766A"/>
    <w:rsid w:val="006C1D65"/>
    <w:rsid w:val="006D0626"/>
    <w:rsid w:val="006D0C09"/>
    <w:rsid w:val="006D7B88"/>
    <w:rsid w:val="006E11A2"/>
    <w:rsid w:val="006E1B7A"/>
    <w:rsid w:val="006F243C"/>
    <w:rsid w:val="006F4646"/>
    <w:rsid w:val="006F4A49"/>
    <w:rsid w:val="00702AB0"/>
    <w:rsid w:val="0070318E"/>
    <w:rsid w:val="007033FE"/>
    <w:rsid w:val="00710468"/>
    <w:rsid w:val="007115F5"/>
    <w:rsid w:val="00711DE8"/>
    <w:rsid w:val="00713F49"/>
    <w:rsid w:val="00713F8D"/>
    <w:rsid w:val="0071679B"/>
    <w:rsid w:val="00720469"/>
    <w:rsid w:val="007206C3"/>
    <w:rsid w:val="00720E6B"/>
    <w:rsid w:val="007259C8"/>
    <w:rsid w:val="0073249B"/>
    <w:rsid w:val="00732936"/>
    <w:rsid w:val="007330E8"/>
    <w:rsid w:val="00737683"/>
    <w:rsid w:val="00737F6F"/>
    <w:rsid w:val="007457C0"/>
    <w:rsid w:val="00746A80"/>
    <w:rsid w:val="00750A5F"/>
    <w:rsid w:val="00753FEA"/>
    <w:rsid w:val="00754F9C"/>
    <w:rsid w:val="00757E31"/>
    <w:rsid w:val="00760252"/>
    <w:rsid w:val="00765B14"/>
    <w:rsid w:val="007739E9"/>
    <w:rsid w:val="00776E6F"/>
    <w:rsid w:val="007869B2"/>
    <w:rsid w:val="00787B1F"/>
    <w:rsid w:val="00790DC5"/>
    <w:rsid w:val="0079193D"/>
    <w:rsid w:val="007A68F2"/>
    <w:rsid w:val="007A6FAB"/>
    <w:rsid w:val="007A7FF9"/>
    <w:rsid w:val="007B040B"/>
    <w:rsid w:val="007B120F"/>
    <w:rsid w:val="007B1DE2"/>
    <w:rsid w:val="007B781B"/>
    <w:rsid w:val="007C310C"/>
    <w:rsid w:val="007C5F70"/>
    <w:rsid w:val="007D22BF"/>
    <w:rsid w:val="007D2D93"/>
    <w:rsid w:val="007D339C"/>
    <w:rsid w:val="007E04DB"/>
    <w:rsid w:val="007E26E6"/>
    <w:rsid w:val="007F10BD"/>
    <w:rsid w:val="007F373C"/>
    <w:rsid w:val="0080147C"/>
    <w:rsid w:val="008031D7"/>
    <w:rsid w:val="00811DD4"/>
    <w:rsid w:val="00814BB8"/>
    <w:rsid w:val="008228EB"/>
    <w:rsid w:val="00826165"/>
    <w:rsid w:val="00831147"/>
    <w:rsid w:val="00831C38"/>
    <w:rsid w:val="00836049"/>
    <w:rsid w:val="00836ED7"/>
    <w:rsid w:val="008406AF"/>
    <w:rsid w:val="00847102"/>
    <w:rsid w:val="00850D6A"/>
    <w:rsid w:val="00852F78"/>
    <w:rsid w:val="00853985"/>
    <w:rsid w:val="00853E7B"/>
    <w:rsid w:val="008569CF"/>
    <w:rsid w:val="00857F81"/>
    <w:rsid w:val="00870B8D"/>
    <w:rsid w:val="00872A6A"/>
    <w:rsid w:val="0088040D"/>
    <w:rsid w:val="00886EA7"/>
    <w:rsid w:val="00893419"/>
    <w:rsid w:val="008962C7"/>
    <w:rsid w:val="008A0C27"/>
    <w:rsid w:val="008A695D"/>
    <w:rsid w:val="008A76F7"/>
    <w:rsid w:val="008B227D"/>
    <w:rsid w:val="008B4B47"/>
    <w:rsid w:val="008B738B"/>
    <w:rsid w:val="008C0381"/>
    <w:rsid w:val="008C2C65"/>
    <w:rsid w:val="008C4337"/>
    <w:rsid w:val="008C563F"/>
    <w:rsid w:val="008D0B2F"/>
    <w:rsid w:val="008E0D14"/>
    <w:rsid w:val="008F07B4"/>
    <w:rsid w:val="008F173A"/>
    <w:rsid w:val="00901D5E"/>
    <w:rsid w:val="00911878"/>
    <w:rsid w:val="00914CC1"/>
    <w:rsid w:val="009212F1"/>
    <w:rsid w:val="009318F9"/>
    <w:rsid w:val="00933F92"/>
    <w:rsid w:val="0093508C"/>
    <w:rsid w:val="009366E8"/>
    <w:rsid w:val="0094254A"/>
    <w:rsid w:val="00942F06"/>
    <w:rsid w:val="00944A92"/>
    <w:rsid w:val="00946CF6"/>
    <w:rsid w:val="00951E04"/>
    <w:rsid w:val="00951F99"/>
    <w:rsid w:val="00964B0C"/>
    <w:rsid w:val="00970D4C"/>
    <w:rsid w:val="009723F2"/>
    <w:rsid w:val="00974709"/>
    <w:rsid w:val="0097547F"/>
    <w:rsid w:val="009771C3"/>
    <w:rsid w:val="00977BE5"/>
    <w:rsid w:val="0098081D"/>
    <w:rsid w:val="00984403"/>
    <w:rsid w:val="00993552"/>
    <w:rsid w:val="00995881"/>
    <w:rsid w:val="009959DB"/>
    <w:rsid w:val="00995C43"/>
    <w:rsid w:val="00996A3D"/>
    <w:rsid w:val="00997A86"/>
    <w:rsid w:val="009A1254"/>
    <w:rsid w:val="009B1419"/>
    <w:rsid w:val="009B18E2"/>
    <w:rsid w:val="009B1CFC"/>
    <w:rsid w:val="009B2503"/>
    <w:rsid w:val="009B4D2D"/>
    <w:rsid w:val="009C37EA"/>
    <w:rsid w:val="009D0583"/>
    <w:rsid w:val="009D2ABF"/>
    <w:rsid w:val="009D4A04"/>
    <w:rsid w:val="009D4D54"/>
    <w:rsid w:val="009D5CE2"/>
    <w:rsid w:val="009D7AE2"/>
    <w:rsid w:val="009E134E"/>
    <w:rsid w:val="009E6348"/>
    <w:rsid w:val="009F0920"/>
    <w:rsid w:val="009F1FB8"/>
    <w:rsid w:val="009F35D9"/>
    <w:rsid w:val="009F5FB8"/>
    <w:rsid w:val="00A00082"/>
    <w:rsid w:val="00A0186D"/>
    <w:rsid w:val="00A118B7"/>
    <w:rsid w:val="00A15DBD"/>
    <w:rsid w:val="00A22903"/>
    <w:rsid w:val="00A409E5"/>
    <w:rsid w:val="00A40C7B"/>
    <w:rsid w:val="00A4226C"/>
    <w:rsid w:val="00A43AED"/>
    <w:rsid w:val="00A538B9"/>
    <w:rsid w:val="00A53B48"/>
    <w:rsid w:val="00A54D10"/>
    <w:rsid w:val="00A563B5"/>
    <w:rsid w:val="00A57A62"/>
    <w:rsid w:val="00A67C89"/>
    <w:rsid w:val="00A71995"/>
    <w:rsid w:val="00A7524C"/>
    <w:rsid w:val="00A823A4"/>
    <w:rsid w:val="00A84557"/>
    <w:rsid w:val="00A90FF6"/>
    <w:rsid w:val="00A928C9"/>
    <w:rsid w:val="00A95F83"/>
    <w:rsid w:val="00A97C55"/>
    <w:rsid w:val="00AA0932"/>
    <w:rsid w:val="00AA2699"/>
    <w:rsid w:val="00AA4C65"/>
    <w:rsid w:val="00AA7BED"/>
    <w:rsid w:val="00AB259E"/>
    <w:rsid w:val="00AB5506"/>
    <w:rsid w:val="00AB625F"/>
    <w:rsid w:val="00AB6927"/>
    <w:rsid w:val="00AC1423"/>
    <w:rsid w:val="00AC2294"/>
    <w:rsid w:val="00AC6E1B"/>
    <w:rsid w:val="00AD1005"/>
    <w:rsid w:val="00AD1D7A"/>
    <w:rsid w:val="00AD4981"/>
    <w:rsid w:val="00AF5A3E"/>
    <w:rsid w:val="00AF7815"/>
    <w:rsid w:val="00B002E5"/>
    <w:rsid w:val="00B11D96"/>
    <w:rsid w:val="00B24C9F"/>
    <w:rsid w:val="00B40E79"/>
    <w:rsid w:val="00B524E4"/>
    <w:rsid w:val="00B539D7"/>
    <w:rsid w:val="00B56470"/>
    <w:rsid w:val="00B61750"/>
    <w:rsid w:val="00B61BFB"/>
    <w:rsid w:val="00B6379A"/>
    <w:rsid w:val="00B646CC"/>
    <w:rsid w:val="00B64D3F"/>
    <w:rsid w:val="00B66FD1"/>
    <w:rsid w:val="00B71ECC"/>
    <w:rsid w:val="00B73C31"/>
    <w:rsid w:val="00B76FF8"/>
    <w:rsid w:val="00B77B2E"/>
    <w:rsid w:val="00B84F52"/>
    <w:rsid w:val="00B914D2"/>
    <w:rsid w:val="00B9420E"/>
    <w:rsid w:val="00B95B68"/>
    <w:rsid w:val="00BA174F"/>
    <w:rsid w:val="00BA3955"/>
    <w:rsid w:val="00BA45D9"/>
    <w:rsid w:val="00BB7F30"/>
    <w:rsid w:val="00BC0506"/>
    <w:rsid w:val="00BC1354"/>
    <w:rsid w:val="00BC27AA"/>
    <w:rsid w:val="00BC3206"/>
    <w:rsid w:val="00BC6D27"/>
    <w:rsid w:val="00BD17E9"/>
    <w:rsid w:val="00BD68BB"/>
    <w:rsid w:val="00BD6E33"/>
    <w:rsid w:val="00BE05E7"/>
    <w:rsid w:val="00BE60D6"/>
    <w:rsid w:val="00BF6F21"/>
    <w:rsid w:val="00C00E86"/>
    <w:rsid w:val="00C01D00"/>
    <w:rsid w:val="00C148B3"/>
    <w:rsid w:val="00C16216"/>
    <w:rsid w:val="00C20690"/>
    <w:rsid w:val="00C2241A"/>
    <w:rsid w:val="00C244E3"/>
    <w:rsid w:val="00C25C0A"/>
    <w:rsid w:val="00C320B8"/>
    <w:rsid w:val="00C35809"/>
    <w:rsid w:val="00C41312"/>
    <w:rsid w:val="00C41D59"/>
    <w:rsid w:val="00C41E32"/>
    <w:rsid w:val="00C4643B"/>
    <w:rsid w:val="00C52047"/>
    <w:rsid w:val="00C5308E"/>
    <w:rsid w:val="00C6343D"/>
    <w:rsid w:val="00C64F17"/>
    <w:rsid w:val="00C67B8E"/>
    <w:rsid w:val="00C71A2B"/>
    <w:rsid w:val="00C732A3"/>
    <w:rsid w:val="00C73DDB"/>
    <w:rsid w:val="00C743B5"/>
    <w:rsid w:val="00C77085"/>
    <w:rsid w:val="00C82D67"/>
    <w:rsid w:val="00C8751B"/>
    <w:rsid w:val="00C90C1A"/>
    <w:rsid w:val="00CA3C10"/>
    <w:rsid w:val="00CB1773"/>
    <w:rsid w:val="00CB78D2"/>
    <w:rsid w:val="00CC2448"/>
    <w:rsid w:val="00CC44EE"/>
    <w:rsid w:val="00CC4FEA"/>
    <w:rsid w:val="00CD0770"/>
    <w:rsid w:val="00CD18FD"/>
    <w:rsid w:val="00CD1EFA"/>
    <w:rsid w:val="00CD3F40"/>
    <w:rsid w:val="00CD52A9"/>
    <w:rsid w:val="00CD7B07"/>
    <w:rsid w:val="00CF03E2"/>
    <w:rsid w:val="00CF1662"/>
    <w:rsid w:val="00CF7006"/>
    <w:rsid w:val="00D01ED6"/>
    <w:rsid w:val="00D034FA"/>
    <w:rsid w:val="00D066D4"/>
    <w:rsid w:val="00D06CA3"/>
    <w:rsid w:val="00D11E3C"/>
    <w:rsid w:val="00D11E7F"/>
    <w:rsid w:val="00D15866"/>
    <w:rsid w:val="00D1716C"/>
    <w:rsid w:val="00D20D10"/>
    <w:rsid w:val="00D24801"/>
    <w:rsid w:val="00D303F9"/>
    <w:rsid w:val="00D315F9"/>
    <w:rsid w:val="00D33100"/>
    <w:rsid w:val="00D33457"/>
    <w:rsid w:val="00D33580"/>
    <w:rsid w:val="00D37661"/>
    <w:rsid w:val="00D41883"/>
    <w:rsid w:val="00D43527"/>
    <w:rsid w:val="00D461C6"/>
    <w:rsid w:val="00D54A3E"/>
    <w:rsid w:val="00D62271"/>
    <w:rsid w:val="00D63234"/>
    <w:rsid w:val="00D65117"/>
    <w:rsid w:val="00D66E54"/>
    <w:rsid w:val="00D67596"/>
    <w:rsid w:val="00D67888"/>
    <w:rsid w:val="00D75916"/>
    <w:rsid w:val="00D76F22"/>
    <w:rsid w:val="00D871B3"/>
    <w:rsid w:val="00D95231"/>
    <w:rsid w:val="00DA0FD1"/>
    <w:rsid w:val="00DA227E"/>
    <w:rsid w:val="00DA36FE"/>
    <w:rsid w:val="00DB00A1"/>
    <w:rsid w:val="00DB0488"/>
    <w:rsid w:val="00DB109D"/>
    <w:rsid w:val="00DC3748"/>
    <w:rsid w:val="00DC77B7"/>
    <w:rsid w:val="00DC7929"/>
    <w:rsid w:val="00DD2D00"/>
    <w:rsid w:val="00DE178B"/>
    <w:rsid w:val="00DE54C9"/>
    <w:rsid w:val="00DE5DCA"/>
    <w:rsid w:val="00DE7873"/>
    <w:rsid w:val="00DF1C4F"/>
    <w:rsid w:val="00DF21E1"/>
    <w:rsid w:val="00DF383F"/>
    <w:rsid w:val="00DF5E2D"/>
    <w:rsid w:val="00E01E57"/>
    <w:rsid w:val="00E028BC"/>
    <w:rsid w:val="00E05F83"/>
    <w:rsid w:val="00E078DD"/>
    <w:rsid w:val="00E07BCA"/>
    <w:rsid w:val="00E15B03"/>
    <w:rsid w:val="00E17D79"/>
    <w:rsid w:val="00E222E4"/>
    <w:rsid w:val="00E2622C"/>
    <w:rsid w:val="00E26501"/>
    <w:rsid w:val="00E27D1C"/>
    <w:rsid w:val="00E27F9D"/>
    <w:rsid w:val="00E31757"/>
    <w:rsid w:val="00E341FA"/>
    <w:rsid w:val="00E37B80"/>
    <w:rsid w:val="00E414A3"/>
    <w:rsid w:val="00E43919"/>
    <w:rsid w:val="00E440EB"/>
    <w:rsid w:val="00E56126"/>
    <w:rsid w:val="00E600BD"/>
    <w:rsid w:val="00E6127F"/>
    <w:rsid w:val="00E61AE7"/>
    <w:rsid w:val="00E67D1C"/>
    <w:rsid w:val="00E823AA"/>
    <w:rsid w:val="00E8692C"/>
    <w:rsid w:val="00E932B9"/>
    <w:rsid w:val="00E93FF7"/>
    <w:rsid w:val="00E946A7"/>
    <w:rsid w:val="00EA4D90"/>
    <w:rsid w:val="00EA560B"/>
    <w:rsid w:val="00EB35A1"/>
    <w:rsid w:val="00EB65A4"/>
    <w:rsid w:val="00EB66D2"/>
    <w:rsid w:val="00EC24AE"/>
    <w:rsid w:val="00EC25D1"/>
    <w:rsid w:val="00EC2F17"/>
    <w:rsid w:val="00EC4E7F"/>
    <w:rsid w:val="00ED28FA"/>
    <w:rsid w:val="00ED43B0"/>
    <w:rsid w:val="00EE5EA9"/>
    <w:rsid w:val="00EE7236"/>
    <w:rsid w:val="00EE7705"/>
    <w:rsid w:val="00F04098"/>
    <w:rsid w:val="00F042AD"/>
    <w:rsid w:val="00F126C9"/>
    <w:rsid w:val="00F1604C"/>
    <w:rsid w:val="00F232BD"/>
    <w:rsid w:val="00F409E2"/>
    <w:rsid w:val="00F45599"/>
    <w:rsid w:val="00F47EC4"/>
    <w:rsid w:val="00F63542"/>
    <w:rsid w:val="00F751F6"/>
    <w:rsid w:val="00F75D9A"/>
    <w:rsid w:val="00F83D77"/>
    <w:rsid w:val="00F8761A"/>
    <w:rsid w:val="00F91F43"/>
    <w:rsid w:val="00F92350"/>
    <w:rsid w:val="00F92AD4"/>
    <w:rsid w:val="00F9523F"/>
    <w:rsid w:val="00F97FF3"/>
    <w:rsid w:val="00FB7649"/>
    <w:rsid w:val="00FC25BF"/>
    <w:rsid w:val="00FC647D"/>
    <w:rsid w:val="00FD66F9"/>
    <w:rsid w:val="00FE5387"/>
    <w:rsid w:val="00FF4AC5"/>
    <w:rsid w:val="00FF79A8"/>
    <w:rsid w:val="05E3B113"/>
    <w:rsid w:val="07AD7BC9"/>
    <w:rsid w:val="0A6068B0"/>
    <w:rsid w:val="0C028A65"/>
    <w:rsid w:val="0F4532B0"/>
    <w:rsid w:val="0FFA0274"/>
    <w:rsid w:val="107070FC"/>
    <w:rsid w:val="134364D6"/>
    <w:rsid w:val="14101BE4"/>
    <w:rsid w:val="151E56A7"/>
    <w:rsid w:val="159D3B04"/>
    <w:rsid w:val="160C046E"/>
    <w:rsid w:val="161C1731"/>
    <w:rsid w:val="1DB4E462"/>
    <w:rsid w:val="1E9E4E91"/>
    <w:rsid w:val="1EC5E56F"/>
    <w:rsid w:val="1FEAD82D"/>
    <w:rsid w:val="22137AE9"/>
    <w:rsid w:val="249D9566"/>
    <w:rsid w:val="25965C79"/>
    <w:rsid w:val="25B059DF"/>
    <w:rsid w:val="25EDAA6A"/>
    <w:rsid w:val="275A5C79"/>
    <w:rsid w:val="27901B4B"/>
    <w:rsid w:val="27CB2FFC"/>
    <w:rsid w:val="282BE393"/>
    <w:rsid w:val="2974ED84"/>
    <w:rsid w:val="2977AB3B"/>
    <w:rsid w:val="2AFD31B7"/>
    <w:rsid w:val="2B367777"/>
    <w:rsid w:val="2D575FB0"/>
    <w:rsid w:val="33751445"/>
    <w:rsid w:val="3CA735A4"/>
    <w:rsid w:val="41B362E9"/>
    <w:rsid w:val="42EFA21E"/>
    <w:rsid w:val="49938CC1"/>
    <w:rsid w:val="49BB2611"/>
    <w:rsid w:val="51709505"/>
    <w:rsid w:val="58B3B7F1"/>
    <w:rsid w:val="5CEF1640"/>
    <w:rsid w:val="5DF3202E"/>
    <w:rsid w:val="5F498870"/>
    <w:rsid w:val="5F6CAAFB"/>
    <w:rsid w:val="60D279BE"/>
    <w:rsid w:val="627BF6DA"/>
    <w:rsid w:val="66678869"/>
    <w:rsid w:val="66FA1062"/>
    <w:rsid w:val="670D2910"/>
    <w:rsid w:val="6910CF4D"/>
    <w:rsid w:val="6A3A7CB9"/>
    <w:rsid w:val="6A5E5CF5"/>
    <w:rsid w:val="6B6E5045"/>
    <w:rsid w:val="6EB0ED15"/>
    <w:rsid w:val="72882C4B"/>
    <w:rsid w:val="753F78B2"/>
    <w:rsid w:val="78EA801F"/>
    <w:rsid w:val="7BCAA6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8030EB"/>
  <w15:docId w15:val="{49724B01-9E6C-BD46-93FD-CF98B081D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7EC4"/>
    <w:pPr>
      <w:spacing w:after="0"/>
    </w:pPr>
    <w:rPr>
      <w:rFonts w:ascii="Arial" w:hAnsi="Arial"/>
      <w:sz w:val="24"/>
    </w:rPr>
  </w:style>
  <w:style w:type="paragraph" w:styleId="Heading1">
    <w:name w:val="heading 1"/>
    <w:basedOn w:val="Normal"/>
    <w:next w:val="Normal"/>
    <w:link w:val="Heading1Char"/>
    <w:uiPriority w:val="9"/>
    <w:qFormat/>
    <w:rsid w:val="00F8761A"/>
    <w:pPr>
      <w:keepNext/>
      <w:keepLines/>
      <w:spacing w:line="240" w:lineRule="auto"/>
      <w:outlineLvl w:val="0"/>
    </w:pPr>
    <w:rPr>
      <w:rFonts w:eastAsiaTheme="majorEastAsia" w:cstheme="majorBidi"/>
      <w:b/>
      <w:color w:val="006341"/>
      <w:sz w:val="28"/>
      <w:szCs w:val="36"/>
    </w:rPr>
  </w:style>
  <w:style w:type="paragraph" w:styleId="Heading2">
    <w:name w:val="heading 2"/>
    <w:basedOn w:val="Normal"/>
    <w:next w:val="Normal"/>
    <w:link w:val="Heading2Char"/>
    <w:uiPriority w:val="9"/>
    <w:unhideWhenUsed/>
    <w:qFormat/>
    <w:rsid w:val="00047FE3"/>
    <w:pPr>
      <w:keepNext/>
      <w:keepLines/>
      <w:spacing w:before="40" w:line="240" w:lineRule="auto"/>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unhideWhenUsed/>
    <w:qFormat/>
    <w:rsid w:val="00811DD4"/>
    <w:pPr>
      <w:keepNext/>
      <w:keepLines/>
      <w:spacing w:before="40" w:line="240" w:lineRule="auto"/>
      <w:outlineLvl w:val="2"/>
    </w:pPr>
    <w:rPr>
      <w:rFonts w:eastAsiaTheme="majorEastAsia" w:cstheme="majorBidi"/>
      <w:color w:val="338267"/>
      <w:szCs w:val="28"/>
    </w:rPr>
  </w:style>
  <w:style w:type="paragraph" w:styleId="Heading4">
    <w:name w:val="heading 4"/>
    <w:basedOn w:val="Normal"/>
    <w:next w:val="Normal"/>
    <w:link w:val="Heading4Char"/>
    <w:uiPriority w:val="9"/>
    <w:semiHidden/>
    <w:unhideWhenUsed/>
    <w:qFormat/>
    <w:rsid w:val="007A7FF9"/>
    <w:pPr>
      <w:keepNext/>
      <w:keepLines/>
      <w:spacing w:before="4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7A7FF9"/>
    <w:pPr>
      <w:keepNext/>
      <w:keepLines/>
      <w:spacing w:before="4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7A7FF9"/>
    <w:pPr>
      <w:keepNext/>
      <w:keepLines/>
      <w:spacing w:before="4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7A7FF9"/>
    <w:pPr>
      <w:keepNext/>
      <w:keepLines/>
      <w:spacing w:before="4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7A7FF9"/>
    <w:pPr>
      <w:keepNext/>
      <w:keepLines/>
      <w:spacing w:before="4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7A7FF9"/>
    <w:pPr>
      <w:keepNext/>
      <w:keepLines/>
      <w:spacing w:before="4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62B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8761A"/>
    <w:rPr>
      <w:rFonts w:ascii="Arial" w:eastAsiaTheme="majorEastAsia" w:hAnsi="Arial" w:cstheme="majorBidi"/>
      <w:b/>
      <w:color w:val="006341"/>
      <w:sz w:val="28"/>
      <w:szCs w:val="36"/>
    </w:rPr>
  </w:style>
  <w:style w:type="character" w:customStyle="1" w:styleId="Heading2Char">
    <w:name w:val="Heading 2 Char"/>
    <w:basedOn w:val="DefaultParagraphFont"/>
    <w:link w:val="Heading2"/>
    <w:uiPriority w:val="9"/>
    <w:rsid w:val="00047FE3"/>
    <w:rPr>
      <w:rFonts w:ascii="Arial" w:eastAsiaTheme="majorEastAsia" w:hAnsi="Arial" w:cstheme="majorBidi"/>
      <w:color w:val="000000" w:themeColor="text1"/>
      <w:sz w:val="28"/>
      <w:szCs w:val="32"/>
    </w:rPr>
  </w:style>
  <w:style w:type="character" w:customStyle="1" w:styleId="Heading3Char">
    <w:name w:val="Heading 3 Char"/>
    <w:basedOn w:val="DefaultParagraphFont"/>
    <w:link w:val="Heading3"/>
    <w:uiPriority w:val="9"/>
    <w:rsid w:val="00811DD4"/>
    <w:rPr>
      <w:rFonts w:ascii="Arial" w:eastAsiaTheme="majorEastAsia" w:hAnsi="Arial" w:cstheme="majorBidi"/>
      <w:color w:val="338267"/>
      <w:sz w:val="24"/>
      <w:szCs w:val="28"/>
    </w:rPr>
  </w:style>
  <w:style w:type="paragraph" w:styleId="Title">
    <w:name w:val="Title"/>
    <w:basedOn w:val="Normal"/>
    <w:next w:val="Normal"/>
    <w:link w:val="TitleChar"/>
    <w:uiPriority w:val="10"/>
    <w:qFormat/>
    <w:rsid w:val="00FC25BF"/>
    <w:pPr>
      <w:spacing w:line="204" w:lineRule="auto"/>
      <w:contextualSpacing/>
      <w:jc w:val="center"/>
    </w:pPr>
    <w:rPr>
      <w:rFonts w:eastAsiaTheme="majorEastAsia" w:cstheme="majorBidi"/>
      <w:b/>
      <w:caps/>
      <w:color w:val="003328"/>
      <w:spacing w:val="-15"/>
      <w:sz w:val="40"/>
      <w:szCs w:val="72"/>
    </w:rPr>
  </w:style>
  <w:style w:type="character" w:customStyle="1" w:styleId="TitleChar">
    <w:name w:val="Title Char"/>
    <w:basedOn w:val="DefaultParagraphFont"/>
    <w:link w:val="Title"/>
    <w:uiPriority w:val="10"/>
    <w:rsid w:val="00FC25BF"/>
    <w:rPr>
      <w:rFonts w:ascii="Arial" w:eastAsiaTheme="majorEastAsia" w:hAnsi="Arial" w:cstheme="majorBidi"/>
      <w:b/>
      <w:caps/>
      <w:color w:val="003328"/>
      <w:spacing w:val="-15"/>
      <w:sz w:val="40"/>
      <w:szCs w:val="72"/>
    </w:rPr>
  </w:style>
  <w:style w:type="paragraph" w:styleId="BalloonText">
    <w:name w:val="Balloon Text"/>
    <w:basedOn w:val="Normal"/>
    <w:link w:val="BalloonTextChar"/>
    <w:rsid w:val="00AB6927"/>
    <w:rPr>
      <w:rFonts w:ascii="Tahoma" w:hAnsi="Tahoma" w:cs="Tahoma"/>
      <w:sz w:val="16"/>
      <w:szCs w:val="16"/>
    </w:rPr>
  </w:style>
  <w:style w:type="character" w:customStyle="1" w:styleId="BalloonTextChar">
    <w:name w:val="Balloon Text Char"/>
    <w:basedOn w:val="DefaultParagraphFont"/>
    <w:link w:val="BalloonText"/>
    <w:rsid w:val="00AB6927"/>
    <w:rPr>
      <w:rFonts w:ascii="Tahoma" w:hAnsi="Tahoma" w:cs="Tahoma"/>
      <w:sz w:val="16"/>
      <w:szCs w:val="16"/>
    </w:rPr>
  </w:style>
  <w:style w:type="character" w:styleId="Emphasis">
    <w:name w:val="Emphasis"/>
    <w:basedOn w:val="DefaultParagraphFont"/>
    <w:uiPriority w:val="20"/>
    <w:rsid w:val="005758B3"/>
    <w:rPr>
      <w:rFonts w:ascii="Arial" w:hAnsi="Arial"/>
      <w:i/>
      <w:iCs/>
      <w:sz w:val="24"/>
    </w:rPr>
  </w:style>
  <w:style w:type="paragraph" w:styleId="ListParagraph">
    <w:name w:val="List Paragraph"/>
    <w:basedOn w:val="Normal"/>
    <w:uiPriority w:val="34"/>
    <w:qFormat/>
    <w:rsid w:val="003F58EA"/>
    <w:pPr>
      <w:ind w:left="720"/>
      <w:contextualSpacing/>
    </w:pPr>
  </w:style>
  <w:style w:type="character" w:styleId="Strong">
    <w:name w:val="Strong"/>
    <w:basedOn w:val="DefaultParagraphFont"/>
    <w:uiPriority w:val="22"/>
    <w:rsid w:val="007A7FF9"/>
    <w:rPr>
      <w:b/>
      <w:bCs/>
    </w:rPr>
  </w:style>
  <w:style w:type="paragraph" w:styleId="Subtitle">
    <w:name w:val="Subtitle"/>
    <w:basedOn w:val="Normal"/>
    <w:next w:val="Normal"/>
    <w:link w:val="SubtitleChar"/>
    <w:uiPriority w:val="11"/>
    <w:qFormat/>
    <w:rsid w:val="00811DD4"/>
    <w:pPr>
      <w:numPr>
        <w:ilvl w:val="1"/>
      </w:numPr>
      <w:spacing w:after="240" w:line="240" w:lineRule="auto"/>
      <w:jc w:val="center"/>
    </w:pPr>
    <w:rPr>
      <w:rFonts w:eastAsiaTheme="majorEastAsia" w:cstheme="majorBidi"/>
      <w:color w:val="338267"/>
      <w:sz w:val="28"/>
      <w:szCs w:val="28"/>
    </w:rPr>
  </w:style>
  <w:style w:type="character" w:customStyle="1" w:styleId="SubtitleChar">
    <w:name w:val="Subtitle Char"/>
    <w:basedOn w:val="DefaultParagraphFont"/>
    <w:link w:val="Subtitle"/>
    <w:uiPriority w:val="11"/>
    <w:rsid w:val="00811DD4"/>
    <w:rPr>
      <w:rFonts w:ascii="Arial" w:eastAsiaTheme="majorEastAsia" w:hAnsi="Arial" w:cstheme="majorBidi"/>
      <w:color w:val="338267"/>
      <w:sz w:val="28"/>
      <w:szCs w:val="28"/>
    </w:rPr>
  </w:style>
  <w:style w:type="paragraph" w:styleId="Header">
    <w:name w:val="header"/>
    <w:basedOn w:val="Normal"/>
    <w:link w:val="HeaderChar"/>
    <w:uiPriority w:val="99"/>
    <w:unhideWhenUsed/>
    <w:rsid w:val="008C2C65"/>
    <w:pPr>
      <w:tabs>
        <w:tab w:val="center" w:pos="4680"/>
        <w:tab w:val="right" w:pos="9360"/>
      </w:tabs>
    </w:pPr>
  </w:style>
  <w:style w:type="character" w:customStyle="1" w:styleId="HeaderChar">
    <w:name w:val="Header Char"/>
    <w:basedOn w:val="DefaultParagraphFont"/>
    <w:link w:val="Header"/>
    <w:uiPriority w:val="99"/>
    <w:rsid w:val="008C2C65"/>
    <w:rPr>
      <w:sz w:val="24"/>
      <w:szCs w:val="24"/>
    </w:rPr>
  </w:style>
  <w:style w:type="paragraph" w:styleId="Footer">
    <w:name w:val="footer"/>
    <w:basedOn w:val="Normal"/>
    <w:link w:val="FooterChar"/>
    <w:uiPriority w:val="99"/>
    <w:unhideWhenUsed/>
    <w:rsid w:val="008C2C65"/>
    <w:pPr>
      <w:tabs>
        <w:tab w:val="center" w:pos="4680"/>
        <w:tab w:val="right" w:pos="9360"/>
      </w:tabs>
    </w:pPr>
  </w:style>
  <w:style w:type="character" w:customStyle="1" w:styleId="FooterChar">
    <w:name w:val="Footer Char"/>
    <w:basedOn w:val="DefaultParagraphFont"/>
    <w:link w:val="Footer"/>
    <w:uiPriority w:val="99"/>
    <w:rsid w:val="008C2C65"/>
    <w:rPr>
      <w:sz w:val="24"/>
      <w:szCs w:val="24"/>
    </w:rPr>
  </w:style>
  <w:style w:type="character" w:customStyle="1" w:styleId="Heading4Char">
    <w:name w:val="Heading 4 Char"/>
    <w:basedOn w:val="DefaultParagraphFont"/>
    <w:link w:val="Heading4"/>
    <w:uiPriority w:val="9"/>
    <w:semiHidden/>
    <w:rsid w:val="007A7FF9"/>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7A7FF9"/>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7A7FF9"/>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7A7FF9"/>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7A7FF9"/>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7A7FF9"/>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unhideWhenUsed/>
    <w:qFormat/>
    <w:rsid w:val="00A67C89"/>
    <w:pPr>
      <w:spacing w:line="240" w:lineRule="auto"/>
    </w:pPr>
    <w:rPr>
      <w:b/>
      <w:bCs/>
      <w:smallCaps/>
      <w:color w:val="338267"/>
      <w:sz w:val="28"/>
    </w:rPr>
  </w:style>
  <w:style w:type="paragraph" w:styleId="NoSpacing">
    <w:name w:val="No Spacing"/>
    <w:uiPriority w:val="1"/>
    <w:rsid w:val="007A7FF9"/>
    <w:pPr>
      <w:spacing w:after="0" w:line="240" w:lineRule="auto"/>
    </w:pPr>
  </w:style>
  <w:style w:type="paragraph" w:styleId="Quote">
    <w:name w:val="Quote"/>
    <w:basedOn w:val="Normal"/>
    <w:next w:val="Normal"/>
    <w:link w:val="QuoteChar"/>
    <w:uiPriority w:val="29"/>
    <w:rsid w:val="007A7FF9"/>
    <w:pPr>
      <w:spacing w:before="120" w:after="120"/>
      <w:ind w:left="720"/>
    </w:pPr>
    <w:rPr>
      <w:color w:val="44546A" w:themeColor="text2"/>
      <w:szCs w:val="24"/>
    </w:rPr>
  </w:style>
  <w:style w:type="character" w:customStyle="1" w:styleId="QuoteChar">
    <w:name w:val="Quote Char"/>
    <w:basedOn w:val="DefaultParagraphFont"/>
    <w:link w:val="Quote"/>
    <w:uiPriority w:val="29"/>
    <w:rsid w:val="007A7FF9"/>
    <w:rPr>
      <w:color w:val="44546A" w:themeColor="text2"/>
      <w:sz w:val="24"/>
      <w:szCs w:val="24"/>
    </w:rPr>
  </w:style>
  <w:style w:type="paragraph" w:styleId="IntenseQuote">
    <w:name w:val="Intense Quote"/>
    <w:basedOn w:val="Normal"/>
    <w:next w:val="Normal"/>
    <w:link w:val="IntenseQuoteChar"/>
    <w:uiPriority w:val="30"/>
    <w:rsid w:val="007A7FF9"/>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7A7FF9"/>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rsid w:val="007A7FF9"/>
    <w:rPr>
      <w:i/>
      <w:iCs/>
      <w:color w:val="595959" w:themeColor="text1" w:themeTint="A6"/>
    </w:rPr>
  </w:style>
  <w:style w:type="character" w:styleId="IntenseEmphasis">
    <w:name w:val="Intense Emphasis"/>
    <w:basedOn w:val="DefaultParagraphFont"/>
    <w:uiPriority w:val="21"/>
    <w:rsid w:val="007A7FF9"/>
    <w:rPr>
      <w:b/>
      <w:bCs/>
      <w:i/>
      <w:iCs/>
    </w:rPr>
  </w:style>
  <w:style w:type="character" w:styleId="SubtleReference">
    <w:name w:val="Subtle Reference"/>
    <w:basedOn w:val="DefaultParagraphFont"/>
    <w:uiPriority w:val="31"/>
    <w:rsid w:val="007A7FF9"/>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rsid w:val="007A7FF9"/>
    <w:rPr>
      <w:b/>
      <w:bCs/>
      <w:smallCaps/>
      <w:color w:val="44546A" w:themeColor="text2"/>
      <w:u w:val="single"/>
    </w:rPr>
  </w:style>
  <w:style w:type="character" w:styleId="BookTitle">
    <w:name w:val="Book Title"/>
    <w:basedOn w:val="DefaultParagraphFont"/>
    <w:uiPriority w:val="33"/>
    <w:rsid w:val="007A7FF9"/>
    <w:rPr>
      <w:b/>
      <w:bCs/>
      <w:smallCaps/>
      <w:spacing w:val="10"/>
    </w:rPr>
  </w:style>
  <w:style w:type="paragraph" w:styleId="TOCHeading">
    <w:name w:val="TOC Heading"/>
    <w:basedOn w:val="Heading1"/>
    <w:next w:val="Normal"/>
    <w:uiPriority w:val="39"/>
    <w:semiHidden/>
    <w:unhideWhenUsed/>
    <w:qFormat/>
    <w:rsid w:val="007A7FF9"/>
    <w:pPr>
      <w:outlineLvl w:val="9"/>
    </w:pPr>
  </w:style>
  <w:style w:type="paragraph" w:styleId="NoteHeading">
    <w:name w:val="Note Heading"/>
    <w:basedOn w:val="Normal"/>
    <w:next w:val="Normal"/>
    <w:link w:val="NoteHeadingChar"/>
    <w:unhideWhenUsed/>
    <w:rsid w:val="0079193D"/>
    <w:pPr>
      <w:spacing w:line="240" w:lineRule="auto"/>
    </w:pPr>
  </w:style>
  <w:style w:type="character" w:customStyle="1" w:styleId="NoteHeadingChar">
    <w:name w:val="Note Heading Char"/>
    <w:basedOn w:val="DefaultParagraphFont"/>
    <w:link w:val="NoteHeading"/>
    <w:rsid w:val="0079193D"/>
  </w:style>
  <w:style w:type="paragraph" w:styleId="Index1">
    <w:name w:val="index 1"/>
    <w:basedOn w:val="Normal"/>
    <w:next w:val="Normal"/>
    <w:autoRedefine/>
    <w:semiHidden/>
    <w:unhideWhenUsed/>
    <w:rsid w:val="0079193D"/>
    <w:pPr>
      <w:spacing w:line="240" w:lineRule="auto"/>
      <w:ind w:left="220" w:hanging="220"/>
    </w:pPr>
  </w:style>
  <w:style w:type="paragraph" w:styleId="IndexHeading">
    <w:name w:val="index heading"/>
    <w:basedOn w:val="Normal"/>
    <w:next w:val="Index1"/>
    <w:unhideWhenUsed/>
    <w:rsid w:val="0079193D"/>
    <w:rPr>
      <w:rFonts w:asciiTheme="majorHAnsi" w:eastAsiaTheme="majorEastAsia" w:hAnsiTheme="majorHAnsi" w:cstheme="majorBidi"/>
      <w:b/>
      <w:bCs/>
    </w:rPr>
  </w:style>
  <w:style w:type="character" w:styleId="Hyperlink">
    <w:name w:val="Hyperlink"/>
    <w:basedOn w:val="DefaultParagraphFont"/>
    <w:unhideWhenUsed/>
    <w:rsid w:val="00F8761A"/>
    <w:rPr>
      <w:color w:val="0563C1" w:themeColor="hyperlink"/>
      <w:u w:val="single"/>
    </w:rPr>
  </w:style>
  <w:style w:type="character" w:customStyle="1" w:styleId="UnresolvedMention1">
    <w:name w:val="Unresolved Mention1"/>
    <w:basedOn w:val="DefaultParagraphFont"/>
    <w:uiPriority w:val="99"/>
    <w:semiHidden/>
    <w:unhideWhenUsed/>
    <w:rsid w:val="00F8761A"/>
    <w:rPr>
      <w:color w:val="605E5C"/>
      <w:shd w:val="clear" w:color="auto" w:fill="E1DFDD"/>
    </w:rPr>
  </w:style>
  <w:style w:type="character" w:styleId="CommentReference">
    <w:name w:val="annotation reference"/>
    <w:basedOn w:val="DefaultParagraphFont"/>
    <w:semiHidden/>
    <w:unhideWhenUsed/>
    <w:rsid w:val="002C4B49"/>
    <w:rPr>
      <w:sz w:val="16"/>
      <w:szCs w:val="16"/>
    </w:rPr>
  </w:style>
  <w:style w:type="paragraph" w:styleId="CommentText">
    <w:name w:val="annotation text"/>
    <w:basedOn w:val="Normal"/>
    <w:link w:val="CommentTextChar"/>
    <w:semiHidden/>
    <w:unhideWhenUsed/>
    <w:rsid w:val="002C4B49"/>
    <w:pPr>
      <w:spacing w:line="240" w:lineRule="auto"/>
    </w:pPr>
    <w:rPr>
      <w:sz w:val="20"/>
      <w:szCs w:val="20"/>
    </w:rPr>
  </w:style>
  <w:style w:type="character" w:customStyle="1" w:styleId="CommentTextChar">
    <w:name w:val="Comment Text Char"/>
    <w:basedOn w:val="DefaultParagraphFont"/>
    <w:link w:val="CommentText"/>
    <w:semiHidden/>
    <w:rsid w:val="002C4B49"/>
    <w:rPr>
      <w:rFonts w:ascii="Arial" w:hAnsi="Arial"/>
      <w:sz w:val="20"/>
      <w:szCs w:val="20"/>
    </w:rPr>
  </w:style>
  <w:style w:type="paragraph" w:styleId="CommentSubject">
    <w:name w:val="annotation subject"/>
    <w:basedOn w:val="CommentText"/>
    <w:next w:val="CommentText"/>
    <w:link w:val="CommentSubjectChar"/>
    <w:semiHidden/>
    <w:unhideWhenUsed/>
    <w:rsid w:val="002C4B49"/>
    <w:rPr>
      <w:b/>
      <w:bCs/>
    </w:rPr>
  </w:style>
  <w:style w:type="character" w:customStyle="1" w:styleId="CommentSubjectChar">
    <w:name w:val="Comment Subject Char"/>
    <w:basedOn w:val="CommentTextChar"/>
    <w:link w:val="CommentSubject"/>
    <w:semiHidden/>
    <w:rsid w:val="002C4B49"/>
    <w:rPr>
      <w:rFonts w:ascii="Arial" w:hAnsi="Arial"/>
      <w:b/>
      <w:bCs/>
      <w:sz w:val="20"/>
      <w:szCs w:val="20"/>
    </w:rPr>
  </w:style>
  <w:style w:type="character" w:styleId="UnresolvedMention">
    <w:name w:val="Unresolved Mention"/>
    <w:basedOn w:val="DefaultParagraphFont"/>
    <w:uiPriority w:val="99"/>
    <w:semiHidden/>
    <w:unhideWhenUsed/>
    <w:rsid w:val="00205CAB"/>
    <w:rPr>
      <w:color w:val="605E5C"/>
      <w:shd w:val="clear" w:color="auto" w:fill="E1DFDD"/>
    </w:rPr>
  </w:style>
  <w:style w:type="character" w:styleId="FollowedHyperlink">
    <w:name w:val="FollowedHyperlink"/>
    <w:basedOn w:val="DefaultParagraphFont"/>
    <w:semiHidden/>
    <w:unhideWhenUsed/>
    <w:rsid w:val="00D41883"/>
    <w:rPr>
      <w:color w:val="954F72" w:themeColor="followedHyperlink"/>
      <w:u w:val="single"/>
    </w:rPr>
  </w:style>
  <w:style w:type="paragraph" w:customStyle="1" w:styleId="p1">
    <w:name w:val="p1"/>
    <w:basedOn w:val="Normal"/>
    <w:rsid w:val="0093508C"/>
    <w:pPr>
      <w:spacing w:line="240" w:lineRule="auto"/>
    </w:pPr>
    <w:rPr>
      <w:rFonts w:eastAsia="Times New Roman" w:cs="Arial"/>
      <w:color w:val="000000"/>
      <w:sz w:val="18"/>
      <w:szCs w:val="1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590383">
      <w:bodyDiv w:val="1"/>
      <w:marLeft w:val="0"/>
      <w:marRight w:val="0"/>
      <w:marTop w:val="0"/>
      <w:marBottom w:val="0"/>
      <w:divBdr>
        <w:top w:val="none" w:sz="0" w:space="0" w:color="auto"/>
        <w:left w:val="none" w:sz="0" w:space="0" w:color="auto"/>
        <w:bottom w:val="none" w:sz="0" w:space="0" w:color="auto"/>
        <w:right w:val="none" w:sz="0" w:space="0" w:color="auto"/>
      </w:divBdr>
    </w:div>
    <w:div w:id="1039278185">
      <w:bodyDiv w:val="1"/>
      <w:marLeft w:val="0"/>
      <w:marRight w:val="0"/>
      <w:marTop w:val="0"/>
      <w:marBottom w:val="0"/>
      <w:divBdr>
        <w:top w:val="none" w:sz="0" w:space="0" w:color="auto"/>
        <w:left w:val="none" w:sz="0" w:space="0" w:color="auto"/>
        <w:bottom w:val="none" w:sz="0" w:space="0" w:color="auto"/>
        <w:right w:val="none" w:sz="0" w:space="0" w:color="auto"/>
      </w:divBdr>
    </w:div>
    <w:div w:id="1922249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PacktPublishing/OpenCV-4-Computer-Vision-Application-Programming-Cookbook-Fourth-Edition" TargetMode="External"/><Relationship Id="rId18" Type="http://schemas.openxmlformats.org/officeDocument/2006/relationships/hyperlink" Target="https://www.algonquincollege.com/policies/files/2021/09/AA48.pdf"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loginXX@algonquincollege.com" TargetMode="External"/><Relationship Id="rId17" Type="http://schemas.openxmlformats.org/officeDocument/2006/relationships/hyperlink" Target="https://www.algonquincollege.com/policies/files/2021/09/AA48.pdf" TargetMode="Externa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algonquincollege.com/policies/files/2021/09/AA48.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pencv.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ncour\Downloads\Weekly%20Schedule_Template_F23_m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da7d2ef0-810d-4deb-ae70-f7d64d71bdd0" xsi:nil="true"/>
    <lcf76f155ced4ddcb4097134ff3c332f xmlns="93db6e13-683e-44b7-8f0b-b9f85a52542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E79133BA905F4F876B3B04C4C23A62" ma:contentTypeVersion="16" ma:contentTypeDescription="Create a new document." ma:contentTypeScope="" ma:versionID="ffb36171f5b470c2280f838087520158">
  <xsd:schema xmlns:xsd="http://www.w3.org/2001/XMLSchema" xmlns:xs="http://www.w3.org/2001/XMLSchema" xmlns:p="http://schemas.microsoft.com/office/2006/metadata/properties" xmlns:ns2="93db6e13-683e-44b7-8f0b-b9f85a525422" xmlns:ns3="da7d2ef0-810d-4deb-ae70-f7d64d71bdd0" targetNamespace="http://schemas.microsoft.com/office/2006/metadata/properties" ma:root="true" ma:fieldsID="426b47e32c29d22194571b5c12e0289a" ns2:_="" ns3:_="">
    <xsd:import namespace="93db6e13-683e-44b7-8f0b-b9f85a525422"/>
    <xsd:import namespace="da7d2ef0-810d-4deb-ae70-f7d64d71bdd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db6e13-683e-44b7-8f0b-b9f85a5254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b5a200e-6db3-4776-8e88-7d4fd5d3dcbe"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7d2ef0-810d-4deb-ae70-f7d64d71bdd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4ae32b3-4f6a-43cc-bd3f-bd6a713b00f8}" ma:internalName="TaxCatchAll" ma:showField="CatchAllData" ma:web="da7d2ef0-810d-4deb-ae70-f7d64d71bd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E6E740-C3EC-4D37-B9D0-115D0C57FC06}">
  <ds:schemaRefs>
    <ds:schemaRef ds:uri="http://schemas.openxmlformats.org/officeDocument/2006/bibliography"/>
  </ds:schemaRefs>
</ds:datastoreItem>
</file>

<file path=customXml/itemProps2.xml><?xml version="1.0" encoding="utf-8"?>
<ds:datastoreItem xmlns:ds="http://schemas.openxmlformats.org/officeDocument/2006/customXml" ds:itemID="{CF729A2B-211D-436F-BD6D-98F1E04E2370}">
  <ds:schemaRefs>
    <ds:schemaRef ds:uri="http://schemas.microsoft.com/office/2006/metadata/properties"/>
    <ds:schemaRef ds:uri="http://schemas.microsoft.com/office/infopath/2007/PartnerControls"/>
    <ds:schemaRef ds:uri="da7d2ef0-810d-4deb-ae70-f7d64d71bdd0"/>
    <ds:schemaRef ds:uri="93db6e13-683e-44b7-8f0b-b9f85a525422"/>
  </ds:schemaRefs>
</ds:datastoreItem>
</file>

<file path=customXml/itemProps3.xml><?xml version="1.0" encoding="utf-8"?>
<ds:datastoreItem xmlns:ds="http://schemas.openxmlformats.org/officeDocument/2006/customXml" ds:itemID="{ACB07F71-9876-4928-8D4A-EA3EBA8F20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db6e13-683e-44b7-8f0b-b9f85a525422"/>
    <ds:schemaRef ds:uri="da7d2ef0-810d-4deb-ae70-f7d64d71bd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7D7CE9-9B7D-4C44-91B2-A59572392B62}">
  <ds:schemaRefs>
    <ds:schemaRef ds:uri="http://schemas.microsoft.com/sharepoint/v3/contenttype/forms"/>
  </ds:schemaRefs>
</ds:datastoreItem>
</file>

<file path=docMetadata/LabelInfo.xml><?xml version="1.0" encoding="utf-8"?>
<clbl:labelList xmlns:clbl="http://schemas.microsoft.com/office/2020/mipLabelMetadata">
  <clbl:label id="{ec1bd924-0a6a-4aa9-aa89-c980316c0449}" enabled="0" method="" siteId="{ec1bd924-0a6a-4aa9-aa89-c980316c0449}" removed="1"/>
</clbl:labelList>
</file>

<file path=docProps/app.xml><?xml version="1.0" encoding="utf-8"?>
<Properties xmlns="http://schemas.openxmlformats.org/officeDocument/2006/extended-properties" xmlns:vt="http://schemas.openxmlformats.org/officeDocument/2006/docPropsVTypes">
  <Template>C:\Users\rancour\Downloads\Weekly Schedule_Template_F23_mc.dotx</Template>
  <TotalTime>396</TotalTime>
  <Pages>7</Pages>
  <Words>1149</Words>
  <Characters>6551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Course Section Information</vt:lpstr>
    </vt:vector>
  </TitlesOfParts>
  <Company>ALGONQUIN COLLEGE</Company>
  <LinksUpToDate>false</LinksUpToDate>
  <CharactersWithSpaces>7685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Section Information</dc:title>
  <dc:subject/>
  <dc:creator>Rebecca Rancourt</dc:creator>
  <cp:keywords>Accessible</cp:keywords>
  <cp:lastModifiedBy>John Jacob</cp:lastModifiedBy>
  <cp:revision>108</cp:revision>
  <cp:lastPrinted>2013-11-13T08:46:00Z</cp:lastPrinted>
  <dcterms:created xsi:type="dcterms:W3CDTF">2025-01-02T19:57:00Z</dcterms:created>
  <dcterms:modified xsi:type="dcterms:W3CDTF">2026-01-12T00:51:00Z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0x01010073E79133BA905F4F876B3B04C4C23A62</vt:lpwstr>
  </property>
  <property fmtid="{D5CDD505-2E9C-101B-9397-08002B2CF9AE}" pid="3" name="MediaServiceImageTags">
    <vt:lpwstr/>
  </property>
</Properties>
</file>